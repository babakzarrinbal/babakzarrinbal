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92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36"/>
        <w:gridCol w:w="568"/>
        <w:gridCol w:w="2658"/>
        <w:gridCol w:w="423"/>
        <w:gridCol w:w="3303"/>
        <w:gridCol w:w="3538"/>
      </w:tblGrid>
      <w:tr w:rsidR="003D1B71" w14:paraId="29F7ED9E" w14:textId="77777777" w:rsidTr="004000D4">
        <w:trPr>
          <w:trHeight w:val="1985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5D60C8F3" w14:textId="00563A34" w:rsidR="003D1B71" w:rsidRDefault="00847978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252CEB20" wp14:editId="48E1C59A">
                  <wp:extent cx="1558018" cy="1619250"/>
                  <wp:effectExtent l="0" t="0" r="444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3664" cy="1625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  <w:right w:val="single" w:sz="4" w:space="0" w:color="FFFFFF" w:themeColor="background1"/>
            </w:tcBorders>
          </w:tcPr>
          <w:p w14:paraId="650A06B7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841" w:type="dxa"/>
            <w:gridSpan w:val="2"/>
            <w:tcBorders>
              <w:left w:val="single" w:sz="4" w:space="0" w:color="FFFFFF" w:themeColor="background1"/>
            </w:tcBorders>
          </w:tcPr>
          <w:p w14:paraId="4CB07EA9" w14:textId="77777777" w:rsidR="003D1B71" w:rsidRPr="00310F17" w:rsidRDefault="003D5F5C" w:rsidP="00310F17">
            <w:pPr>
              <w:pStyle w:val="Title"/>
            </w:pPr>
            <w:r>
              <w:t>Babak</w:t>
            </w:r>
            <w:r w:rsidR="003D1B71" w:rsidRPr="00310F17">
              <w:br/>
            </w:r>
            <w:r>
              <w:t>Zarrinbal</w:t>
            </w:r>
          </w:p>
        </w:tc>
      </w:tr>
      <w:tr w:rsidR="003D5F5C" w14:paraId="38DA0A53" w14:textId="77777777" w:rsidTr="004000D4">
        <w:trPr>
          <w:trHeight w:val="113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2763802C" w14:textId="77777777" w:rsidR="003D5F5C" w:rsidRDefault="003D5F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  <w:right w:val="single" w:sz="4" w:space="0" w:color="FFFFFF" w:themeColor="background1"/>
            </w:tcBorders>
          </w:tcPr>
          <w:p w14:paraId="2F38CD2F" w14:textId="77777777" w:rsidR="003D5F5C" w:rsidRDefault="003D5F5C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841" w:type="dxa"/>
            <w:gridSpan w:val="2"/>
            <w:tcBorders>
              <w:left w:val="single" w:sz="4" w:space="0" w:color="FFFFFF" w:themeColor="background1"/>
            </w:tcBorders>
            <w:vAlign w:val="bottom"/>
          </w:tcPr>
          <w:p w14:paraId="31245C91" w14:textId="77777777" w:rsidR="003D5F5C" w:rsidRPr="00E572D6" w:rsidRDefault="003D5F5C" w:rsidP="003D5F5C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About me</w:t>
            </w:r>
          </w:p>
          <w:p w14:paraId="5AFFEE02" w14:textId="085C0DEE" w:rsidR="003D5F5C" w:rsidRPr="003D5F5C" w:rsidRDefault="003D5F5C" w:rsidP="003D5F5C">
            <w:pPr>
              <w:rPr>
                <w:rFonts w:ascii="Calibri" w:hAnsi="Calibri" w:cs="Calibri"/>
              </w:rPr>
            </w:pPr>
            <w:r w:rsidRPr="003D5F5C">
              <w:rPr>
                <w:rFonts w:ascii="Calibri" w:hAnsi="Calibri" w:cs="Calibri"/>
              </w:rPr>
              <w:t xml:space="preserve">I'm </w:t>
            </w:r>
            <w:r>
              <w:rPr>
                <w:rFonts w:ascii="Calibri" w:hAnsi="Calibri" w:cs="Calibri"/>
              </w:rPr>
              <w:t>a</w:t>
            </w:r>
            <w:r w:rsidRPr="003D5F5C">
              <w:rPr>
                <w:rFonts w:ascii="Calibri" w:hAnsi="Calibri" w:cs="Calibri"/>
              </w:rPr>
              <w:t xml:space="preserve"> 35 years old</w:t>
            </w:r>
            <w:r w:rsidR="00544E6C">
              <w:rPr>
                <w:rFonts w:ascii="Calibri" w:hAnsi="Calibri" w:cs="Calibri"/>
              </w:rPr>
              <w:t>-</w:t>
            </w:r>
            <w:r w:rsidRPr="003D5F5C">
              <w:rPr>
                <w:rFonts w:ascii="Calibri" w:hAnsi="Calibri" w:cs="Calibri"/>
              </w:rPr>
              <w:t>married</w:t>
            </w:r>
            <w:r w:rsidR="00544E6C">
              <w:rPr>
                <w:rFonts w:ascii="Calibri" w:hAnsi="Calibri" w:cs="Calibri"/>
              </w:rPr>
              <w:t>-</w:t>
            </w:r>
            <w:r w:rsidRPr="003D5F5C">
              <w:rPr>
                <w:rFonts w:ascii="Calibri" w:hAnsi="Calibri" w:cs="Calibri"/>
              </w:rPr>
              <w:t xml:space="preserve">father of one </w:t>
            </w:r>
          </w:p>
          <w:p w14:paraId="275A9992" w14:textId="2A1B5976" w:rsidR="003D5F5C" w:rsidRPr="003D5F5C" w:rsidRDefault="00544E6C" w:rsidP="003D5F5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I’ve been working full time since </w:t>
            </w:r>
            <w:bookmarkStart w:id="0" w:name="_GoBack"/>
            <w:r>
              <w:rPr>
                <w:rFonts w:ascii="Calibri" w:hAnsi="Calibri" w:cs="Calibri"/>
              </w:rPr>
              <w:t>2006</w:t>
            </w:r>
            <w:bookmarkEnd w:id="0"/>
            <w:r>
              <w:rPr>
                <w:rFonts w:ascii="Calibri" w:hAnsi="Calibri" w:cs="Calibri"/>
              </w:rPr>
              <w:t>,</w:t>
            </w:r>
          </w:p>
          <w:p w14:paraId="5FE28781" w14:textId="48D01D6F" w:rsidR="00544E6C" w:rsidRPr="003D5F5C" w:rsidRDefault="00544E6C" w:rsidP="00544E6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Until 2011</w:t>
            </w:r>
            <w:r w:rsidR="003D5F5C" w:rsidRPr="003D5F5C">
              <w:rPr>
                <w:rFonts w:ascii="Calibri" w:hAnsi="Calibri" w:cs="Calibri"/>
              </w:rPr>
              <w:t xml:space="preserve"> as project planner/controller and manager</w:t>
            </w:r>
            <w:r>
              <w:rPr>
                <w:rFonts w:ascii="Calibri" w:hAnsi="Calibri" w:cs="Calibri"/>
              </w:rPr>
              <w:t xml:space="preserve"> in Oil/Gas fields</w:t>
            </w:r>
          </w:p>
          <w:p w14:paraId="0BBEFC19" w14:textId="25639E38" w:rsidR="003D5F5C" w:rsidRPr="003D5F5C" w:rsidRDefault="00544E6C" w:rsidP="003D5F5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Since 2011</w:t>
            </w:r>
            <w:r w:rsidR="003D5F5C" w:rsidRPr="003D5F5C">
              <w:rPr>
                <w:rFonts w:ascii="Calibri" w:hAnsi="Calibri" w:cs="Calibri"/>
              </w:rPr>
              <w:t xml:space="preserve"> as full stack programme</w:t>
            </w:r>
            <w:r w:rsidR="003D5F5C">
              <w:rPr>
                <w:rFonts w:ascii="Calibri" w:hAnsi="Calibri" w:cs="Calibri"/>
              </w:rPr>
              <w:t>r</w:t>
            </w:r>
          </w:p>
        </w:tc>
      </w:tr>
      <w:tr w:rsidR="00095706" w14:paraId="3D63F763" w14:textId="3BDC4BE9" w:rsidTr="004000D4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1FCAD152" w14:textId="77777777" w:rsidR="00095706" w:rsidRDefault="0009570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  <w:right w:val="single" w:sz="4" w:space="0" w:color="FFFFFF" w:themeColor="background1"/>
            </w:tcBorders>
          </w:tcPr>
          <w:p w14:paraId="42CCEEFC" w14:textId="77777777" w:rsidR="00095706" w:rsidRDefault="00095706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3303" w:type="dxa"/>
            <w:vMerge w:val="restart"/>
            <w:tcBorders>
              <w:left w:val="single" w:sz="4" w:space="0" w:color="FFFFFF" w:themeColor="background1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002D97FAA8D74F8EAD30D7CC340B2271"/>
              </w:placeholder>
              <w:temporary/>
              <w:showingPlcHdr/>
              <w15:appearance w15:val="hidden"/>
            </w:sdtPr>
            <w:sdtEndPr/>
            <w:sdtContent>
              <w:p w14:paraId="1196276F" w14:textId="77777777" w:rsidR="00095706" w:rsidRPr="00E572D6" w:rsidRDefault="00095706" w:rsidP="00095706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Experience</w:t>
                </w:r>
              </w:p>
            </w:sdtContent>
          </w:sdt>
          <w:p w14:paraId="48737FD3" w14:textId="77777777" w:rsidR="00095706" w:rsidRPr="00740017" w:rsidRDefault="00095706" w:rsidP="00095706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NodeJS (10+ projects)</w:t>
            </w:r>
          </w:p>
          <w:p w14:paraId="11FBABD4" w14:textId="77777777" w:rsidR="00095706" w:rsidRPr="00740017" w:rsidRDefault="00095706" w:rsidP="00095706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Since 2015</w:t>
            </w:r>
          </w:p>
          <w:p w14:paraId="7EFBA640" w14:textId="77777777" w:rsidR="00095706" w:rsidRPr="00740017" w:rsidRDefault="00095706" w:rsidP="00095706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Laravel (20+ projects)</w:t>
            </w:r>
          </w:p>
          <w:p w14:paraId="1725D4F9" w14:textId="7FFC2279" w:rsidR="00095706" w:rsidRDefault="00847978" w:rsidP="00095706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Since </w:t>
            </w:r>
            <w:r w:rsidR="00095706">
              <w:rPr>
                <w:rFonts w:ascii="Calibri" w:hAnsi="Calibri" w:cs="Calibri"/>
              </w:rPr>
              <w:t>2014</w:t>
            </w:r>
          </w:p>
          <w:p w14:paraId="21680157" w14:textId="77777777" w:rsidR="00095706" w:rsidRPr="00740017" w:rsidRDefault="00095706" w:rsidP="00095706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Drupal (7+ projects)</w:t>
            </w:r>
          </w:p>
          <w:p w14:paraId="2E0838E1" w14:textId="77777777" w:rsidR="00095706" w:rsidRDefault="00095706" w:rsidP="00095706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2011-2016</w:t>
            </w:r>
          </w:p>
          <w:p w14:paraId="0C7AD427" w14:textId="77777777" w:rsidR="00095706" w:rsidRDefault="00095706" w:rsidP="00095706">
            <w:pPr>
              <w:pStyle w:val="Dates"/>
              <w:rPr>
                <w:rFonts w:ascii="Calibri" w:hAnsi="Calibri" w:cs="Calibri"/>
              </w:rPr>
            </w:pPr>
          </w:p>
          <w:p w14:paraId="5F29896C" w14:textId="77777777" w:rsidR="00095706" w:rsidRPr="00740017" w:rsidRDefault="00095706" w:rsidP="00095706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PHP …</w:t>
            </w:r>
          </w:p>
          <w:p w14:paraId="578250D6" w14:textId="74B3ADAA" w:rsidR="00095706" w:rsidRPr="00095706" w:rsidRDefault="00095706" w:rsidP="00095706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Since 2009</w:t>
            </w:r>
          </w:p>
        </w:tc>
        <w:tc>
          <w:tcPr>
            <w:tcW w:w="3538" w:type="dxa"/>
            <w:vMerge w:val="restart"/>
            <w:tcBorders>
              <w:left w:val="nil"/>
            </w:tcBorders>
            <w:vAlign w:val="bottom"/>
          </w:tcPr>
          <w:p w14:paraId="4AD1D8FC" w14:textId="1C91C496" w:rsidR="00095706" w:rsidRDefault="00095706" w:rsidP="00847978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VueJs (15+ projects)</w:t>
            </w:r>
          </w:p>
          <w:p w14:paraId="5BA300AF" w14:textId="711D16C7" w:rsidR="00847978" w:rsidRDefault="00847978" w:rsidP="00847978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Since 2014</w:t>
            </w:r>
          </w:p>
          <w:p w14:paraId="6B504E16" w14:textId="175E113E" w:rsidR="00095706" w:rsidRDefault="00095706" w:rsidP="00847978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AngularJs</w:t>
            </w:r>
            <w:r w:rsidR="0084797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(</w:t>
            </w:r>
            <w:r w:rsidR="00847978">
              <w:rPr>
                <w:rFonts w:ascii="Calibri" w:hAnsi="Calibri" w:cs="Calibri"/>
              </w:rPr>
              <w:t>7+ projects)</w:t>
            </w:r>
          </w:p>
          <w:p w14:paraId="0EC83EEF" w14:textId="5287CA7A" w:rsidR="00847978" w:rsidRDefault="00847978" w:rsidP="00847978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Since 2011</w:t>
            </w:r>
          </w:p>
          <w:p w14:paraId="663FB617" w14:textId="4677413D" w:rsidR="00847978" w:rsidRDefault="00847978" w:rsidP="00847978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Angular (5+ projects)</w:t>
            </w:r>
          </w:p>
          <w:p w14:paraId="00F8D1C9" w14:textId="15388F15" w:rsidR="00095706" w:rsidRPr="00847978" w:rsidRDefault="00847978" w:rsidP="00847978">
            <w:pPr>
              <w:pStyle w:val="Dates"/>
              <w:rPr>
                <w:rFonts w:ascii="Calibri" w:eastAsiaTheme="minorHAnsi" w:hAnsi="Calibri" w:cs="Calibri"/>
                <w:b w:val="0"/>
                <w:color w:val="auto"/>
                <w:sz w:val="22"/>
                <w:szCs w:val="24"/>
              </w:rPr>
            </w:pPr>
            <w:r w:rsidRPr="00847978">
              <w:rPr>
                <w:rFonts w:ascii="Calibri" w:eastAsiaTheme="minorHAnsi" w:hAnsi="Calibri" w:cs="Calibri"/>
                <w:b w:val="0"/>
                <w:color w:val="auto"/>
                <w:sz w:val="22"/>
                <w:szCs w:val="24"/>
              </w:rPr>
              <w:t>Since 2016</w:t>
            </w:r>
          </w:p>
          <w:p w14:paraId="145833F5" w14:textId="77777777" w:rsidR="00095706" w:rsidRDefault="00095706" w:rsidP="00847978">
            <w:pPr>
              <w:pStyle w:val="Dates"/>
              <w:rPr>
                <w:rFonts w:ascii="Calibri" w:hAnsi="Calibri" w:cs="Calibri"/>
              </w:rPr>
            </w:pPr>
          </w:p>
          <w:p w14:paraId="7531934D" w14:textId="77777777" w:rsidR="00095706" w:rsidRDefault="00095706" w:rsidP="00847978">
            <w:pPr>
              <w:pStyle w:val="Dates"/>
              <w:rPr>
                <w:rFonts w:ascii="Calibri" w:hAnsi="Calibri" w:cs="Calibri"/>
              </w:rPr>
            </w:pPr>
          </w:p>
          <w:p w14:paraId="6185A1C0" w14:textId="77777777" w:rsidR="00095706" w:rsidRDefault="00095706" w:rsidP="00847978">
            <w:pPr>
              <w:pStyle w:val="Dates"/>
              <w:rPr>
                <w:rFonts w:ascii="Calibri" w:hAnsi="Calibri" w:cs="Calibri"/>
              </w:rPr>
            </w:pPr>
          </w:p>
          <w:p w14:paraId="0D58F028" w14:textId="09ECEE7B" w:rsidR="00095706" w:rsidRPr="00095706" w:rsidRDefault="00095706" w:rsidP="00847978">
            <w:pPr>
              <w:pStyle w:val="Dates"/>
              <w:rPr>
                <w:rFonts w:ascii="Calibri" w:hAnsi="Calibri" w:cs="Calibri"/>
              </w:rPr>
            </w:pPr>
          </w:p>
        </w:tc>
      </w:tr>
      <w:tr w:rsidR="00095706" w14:paraId="1D94A730" w14:textId="77777777" w:rsidTr="004000D4">
        <w:trPr>
          <w:trHeight w:val="1164"/>
        </w:trPr>
        <w:tc>
          <w:tcPr>
            <w:tcW w:w="436" w:type="dxa"/>
          </w:tcPr>
          <w:p w14:paraId="3F165C0B" w14:textId="77777777" w:rsidR="00095706" w:rsidRPr="0056708E" w:rsidRDefault="00095706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3226" w:type="dxa"/>
            <w:gridSpan w:val="2"/>
          </w:tcPr>
          <w:p w14:paraId="57D5EBFC" w14:textId="77777777" w:rsidR="00095706" w:rsidRPr="0056708E" w:rsidRDefault="00095706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  <w:tcBorders>
              <w:right w:val="single" w:sz="4" w:space="0" w:color="FFFFFF" w:themeColor="background1"/>
            </w:tcBorders>
          </w:tcPr>
          <w:p w14:paraId="44CB0228" w14:textId="77777777" w:rsidR="00095706" w:rsidRDefault="00095706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3303" w:type="dxa"/>
            <w:vMerge/>
            <w:tcBorders>
              <w:left w:val="single" w:sz="4" w:space="0" w:color="FFFFFF" w:themeColor="background1"/>
            </w:tcBorders>
          </w:tcPr>
          <w:p w14:paraId="79408932" w14:textId="77777777" w:rsidR="00095706" w:rsidRPr="00590471" w:rsidRDefault="00095706" w:rsidP="00222466"/>
        </w:tc>
        <w:tc>
          <w:tcPr>
            <w:tcW w:w="3538" w:type="dxa"/>
            <w:vMerge/>
            <w:tcBorders>
              <w:left w:val="nil"/>
            </w:tcBorders>
          </w:tcPr>
          <w:p w14:paraId="3B1E89AE" w14:textId="5B3E1F38" w:rsidR="00095706" w:rsidRPr="00590471" w:rsidRDefault="00095706" w:rsidP="00222466"/>
        </w:tc>
      </w:tr>
      <w:tr w:rsidR="00095706" w14:paraId="450029D3" w14:textId="77777777" w:rsidTr="004000D4">
        <w:trPr>
          <w:trHeight w:val="543"/>
        </w:trPr>
        <w:tc>
          <w:tcPr>
            <w:tcW w:w="436" w:type="dxa"/>
          </w:tcPr>
          <w:p w14:paraId="6ADEA125" w14:textId="77777777" w:rsidR="00095706" w:rsidRDefault="00095706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568" w:type="dxa"/>
            <w:tcMar>
              <w:left w:w="0" w:type="dxa"/>
              <w:right w:w="0" w:type="dxa"/>
            </w:tcMar>
            <w:vAlign w:val="center"/>
          </w:tcPr>
          <w:p w14:paraId="79D8F7EE" w14:textId="77777777" w:rsidR="00095706" w:rsidRPr="00376291" w:rsidRDefault="00095706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642CAF7" wp14:editId="2B7145CA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7F9839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t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658" w:type="dxa"/>
            <w:vAlign w:val="center"/>
          </w:tcPr>
          <w:p w14:paraId="13AC7075" w14:textId="77777777" w:rsidR="00095706" w:rsidRPr="00380FD1" w:rsidRDefault="00095706" w:rsidP="00380FD1">
            <w:pPr>
              <w:pStyle w:val="Information"/>
            </w:pPr>
            <w:r>
              <w:t>8</w:t>
            </w:r>
            <w:r w:rsidRPr="003D5F5C">
              <w:rPr>
                <w:vertAlign w:val="superscript"/>
              </w:rPr>
              <w:t>th</w:t>
            </w:r>
            <w:r>
              <w:t xml:space="preserve"> golestan, ariashahr</w:t>
            </w:r>
          </w:p>
          <w:p w14:paraId="5962E9E1" w14:textId="77777777" w:rsidR="00095706" w:rsidRPr="00380FD1" w:rsidRDefault="00095706" w:rsidP="00380FD1">
            <w:pPr>
              <w:pStyle w:val="Information"/>
            </w:pPr>
            <w:r>
              <w:t>Tehran, Iran</w:t>
            </w:r>
          </w:p>
        </w:tc>
        <w:tc>
          <w:tcPr>
            <w:tcW w:w="423" w:type="dxa"/>
            <w:vMerge/>
            <w:tcBorders>
              <w:right w:val="single" w:sz="4" w:space="0" w:color="FFFFFF" w:themeColor="background1"/>
            </w:tcBorders>
          </w:tcPr>
          <w:p w14:paraId="42B3517A" w14:textId="77777777" w:rsidR="00095706" w:rsidRDefault="00095706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3303" w:type="dxa"/>
            <w:vMerge/>
            <w:tcBorders>
              <w:left w:val="single" w:sz="4" w:space="0" w:color="FFFFFF" w:themeColor="background1"/>
            </w:tcBorders>
          </w:tcPr>
          <w:p w14:paraId="10B06C79" w14:textId="77777777" w:rsidR="00095706" w:rsidRDefault="00095706" w:rsidP="005801E5">
            <w:pPr>
              <w:pStyle w:val="Heading1"/>
            </w:pPr>
          </w:p>
        </w:tc>
        <w:tc>
          <w:tcPr>
            <w:tcW w:w="3538" w:type="dxa"/>
            <w:vMerge/>
            <w:tcBorders>
              <w:left w:val="nil"/>
            </w:tcBorders>
          </w:tcPr>
          <w:p w14:paraId="74498F02" w14:textId="756722D6" w:rsidR="00095706" w:rsidRDefault="00095706" w:rsidP="005801E5">
            <w:pPr>
              <w:pStyle w:val="Heading1"/>
            </w:pPr>
          </w:p>
        </w:tc>
      </w:tr>
      <w:tr w:rsidR="00095706" w14:paraId="6179B2E2" w14:textId="77777777" w:rsidTr="004000D4">
        <w:trPr>
          <w:trHeight w:val="183"/>
        </w:trPr>
        <w:tc>
          <w:tcPr>
            <w:tcW w:w="436" w:type="dxa"/>
          </w:tcPr>
          <w:p w14:paraId="32516549" w14:textId="77777777" w:rsidR="00095706" w:rsidRPr="00376291" w:rsidRDefault="00095706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226" w:type="dxa"/>
            <w:gridSpan w:val="2"/>
            <w:vAlign w:val="center"/>
          </w:tcPr>
          <w:p w14:paraId="77A76EFE" w14:textId="77777777" w:rsidR="00095706" w:rsidRPr="00376291" w:rsidRDefault="00095706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  <w:tcBorders>
              <w:right w:val="single" w:sz="4" w:space="0" w:color="FFFFFF" w:themeColor="background1"/>
            </w:tcBorders>
          </w:tcPr>
          <w:p w14:paraId="6D59FF6E" w14:textId="77777777" w:rsidR="00095706" w:rsidRDefault="00095706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3303" w:type="dxa"/>
            <w:vMerge/>
            <w:tcBorders>
              <w:left w:val="single" w:sz="4" w:space="0" w:color="FFFFFF" w:themeColor="background1"/>
            </w:tcBorders>
          </w:tcPr>
          <w:p w14:paraId="016E094B" w14:textId="77777777" w:rsidR="00095706" w:rsidRDefault="00095706" w:rsidP="005801E5">
            <w:pPr>
              <w:pStyle w:val="Heading1"/>
            </w:pPr>
          </w:p>
        </w:tc>
        <w:tc>
          <w:tcPr>
            <w:tcW w:w="3538" w:type="dxa"/>
            <w:vMerge/>
            <w:tcBorders>
              <w:left w:val="nil"/>
            </w:tcBorders>
          </w:tcPr>
          <w:p w14:paraId="30A9143A" w14:textId="734A38B2" w:rsidR="00095706" w:rsidRDefault="00095706" w:rsidP="005801E5">
            <w:pPr>
              <w:pStyle w:val="Heading1"/>
            </w:pPr>
          </w:p>
        </w:tc>
      </w:tr>
      <w:tr w:rsidR="00095706" w14:paraId="0391D33D" w14:textId="77777777" w:rsidTr="004000D4">
        <w:trPr>
          <w:trHeight w:val="364"/>
        </w:trPr>
        <w:tc>
          <w:tcPr>
            <w:tcW w:w="436" w:type="dxa"/>
          </w:tcPr>
          <w:p w14:paraId="14D082B0" w14:textId="77777777" w:rsidR="00095706" w:rsidRDefault="00095706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568" w:type="dxa"/>
            <w:tcMar>
              <w:left w:w="0" w:type="dxa"/>
              <w:right w:w="0" w:type="dxa"/>
            </w:tcMar>
            <w:vAlign w:val="center"/>
          </w:tcPr>
          <w:p w14:paraId="1E3253B6" w14:textId="77777777" w:rsidR="00095706" w:rsidRPr="00376291" w:rsidRDefault="00095706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38F2AFA" wp14:editId="1670956F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3F5DBA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T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658" w:type="dxa"/>
            <w:vAlign w:val="center"/>
          </w:tcPr>
          <w:p w14:paraId="0BC22252" w14:textId="77777777" w:rsidR="00095706" w:rsidRPr="00380FD1" w:rsidRDefault="00095706" w:rsidP="00380FD1">
            <w:pPr>
              <w:pStyle w:val="Information"/>
            </w:pPr>
            <w:r>
              <w:t>+989127137640</w:t>
            </w:r>
          </w:p>
        </w:tc>
        <w:tc>
          <w:tcPr>
            <w:tcW w:w="423" w:type="dxa"/>
            <w:vMerge/>
            <w:tcBorders>
              <w:right w:val="single" w:sz="4" w:space="0" w:color="FFFFFF" w:themeColor="background1"/>
            </w:tcBorders>
          </w:tcPr>
          <w:p w14:paraId="31AB55EB" w14:textId="77777777" w:rsidR="00095706" w:rsidRDefault="00095706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3303" w:type="dxa"/>
            <w:vMerge/>
            <w:tcBorders>
              <w:left w:val="single" w:sz="4" w:space="0" w:color="FFFFFF" w:themeColor="background1"/>
            </w:tcBorders>
          </w:tcPr>
          <w:p w14:paraId="3481D161" w14:textId="77777777" w:rsidR="00095706" w:rsidRDefault="00095706" w:rsidP="005801E5">
            <w:pPr>
              <w:pStyle w:val="Heading1"/>
            </w:pPr>
          </w:p>
        </w:tc>
        <w:tc>
          <w:tcPr>
            <w:tcW w:w="3538" w:type="dxa"/>
            <w:vMerge/>
            <w:tcBorders>
              <w:left w:val="nil"/>
            </w:tcBorders>
          </w:tcPr>
          <w:p w14:paraId="150BDFB5" w14:textId="42AAFB91" w:rsidR="00095706" w:rsidRDefault="00095706" w:rsidP="005801E5">
            <w:pPr>
              <w:pStyle w:val="Heading1"/>
            </w:pPr>
          </w:p>
        </w:tc>
      </w:tr>
      <w:tr w:rsidR="00095706" w14:paraId="0BD2295F" w14:textId="77777777" w:rsidTr="004000D4">
        <w:trPr>
          <w:trHeight w:val="183"/>
        </w:trPr>
        <w:tc>
          <w:tcPr>
            <w:tcW w:w="436" w:type="dxa"/>
          </w:tcPr>
          <w:p w14:paraId="0C616C48" w14:textId="77777777" w:rsidR="00095706" w:rsidRPr="00376291" w:rsidRDefault="00095706" w:rsidP="0009570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226" w:type="dxa"/>
            <w:gridSpan w:val="2"/>
            <w:vAlign w:val="center"/>
          </w:tcPr>
          <w:p w14:paraId="1083C493" w14:textId="77777777" w:rsidR="00095706" w:rsidRPr="00376291" w:rsidRDefault="00095706" w:rsidP="0009570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  <w:tcBorders>
              <w:right w:val="single" w:sz="4" w:space="0" w:color="FFFFFF" w:themeColor="background1"/>
            </w:tcBorders>
          </w:tcPr>
          <w:p w14:paraId="2A18FAA5" w14:textId="77777777" w:rsidR="00095706" w:rsidRDefault="00095706" w:rsidP="0009570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841" w:type="dxa"/>
            <w:gridSpan w:val="2"/>
            <w:vMerge w:val="restart"/>
            <w:tcBorders>
              <w:left w:val="single" w:sz="4" w:space="0" w:color="FFFFFF" w:themeColor="background1"/>
            </w:tcBorders>
            <w:vAlign w:val="bottom"/>
          </w:tcPr>
          <w:p w14:paraId="1DA1DEF3" w14:textId="65F2D44F" w:rsidR="00095706" w:rsidRPr="00095706" w:rsidRDefault="00095706" w:rsidP="00095706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I’m currently coding in node and Vue also debugging in all of platforms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26F959EAE5984DD39EA89E1595B40C74"/>
              </w:placeholder>
              <w:temporary/>
              <w:showingPlcHdr/>
              <w15:appearance w15:val="hidden"/>
            </w:sdtPr>
            <w:sdtEndPr/>
            <w:sdtContent>
              <w:p w14:paraId="2275BDAF" w14:textId="2FD1C5E6" w:rsidR="00095706" w:rsidRPr="00E572D6" w:rsidRDefault="00095706" w:rsidP="00095706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14:paraId="19FAAD35" w14:textId="77777777" w:rsidR="00095706" w:rsidRPr="00740017" w:rsidRDefault="00095706" w:rsidP="00095706">
            <w:pPr>
              <w:pStyle w:val="SchoolName"/>
            </w:pPr>
            <w:r>
              <w:t>University Of science and culture</w:t>
            </w:r>
            <w:r w:rsidRPr="00740017">
              <w:t xml:space="preserve">, </w:t>
            </w:r>
            <w:r>
              <w:t>Tehran, Iran</w:t>
            </w:r>
          </w:p>
          <w:p w14:paraId="40D37A6F" w14:textId="77777777" w:rsidR="00095706" w:rsidRPr="00740017" w:rsidRDefault="00095706" w:rsidP="00095706">
            <w:pPr>
              <w:pStyle w:val="ListBullet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BA :</w:t>
            </w:r>
            <w:proofErr w:type="gramEnd"/>
            <w:r>
              <w:rPr>
                <w:rFonts w:ascii="Calibri" w:hAnsi="Calibri" w:cs="Calibri"/>
              </w:rPr>
              <w:t xml:space="preserve"> Industrial Engineering </w:t>
            </w:r>
          </w:p>
          <w:p w14:paraId="0C0CC64D" w14:textId="77777777" w:rsidR="00095706" w:rsidRPr="00E572D6" w:rsidRDefault="00095706" w:rsidP="00095706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Languages</w:t>
            </w:r>
          </w:p>
          <w:p w14:paraId="04992340" w14:textId="26E45C37" w:rsidR="000E5A0D" w:rsidRDefault="000E5A0D" w:rsidP="0009570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English, Farsi</w:t>
            </w:r>
            <w:r w:rsidR="00095706">
              <w:rPr>
                <w:rFonts w:ascii="Calibri" w:hAnsi="Calibri" w:cs="Calibri"/>
              </w:rPr>
              <w:t>,</w:t>
            </w:r>
            <w:r>
              <w:rPr>
                <w:rFonts w:ascii="Calibri" w:hAnsi="Calibri" w:cs="Calibri"/>
              </w:rPr>
              <w:t xml:space="preserve"> German</w:t>
            </w:r>
          </w:p>
          <w:p w14:paraId="61202082" w14:textId="56834273" w:rsidR="00095706" w:rsidRPr="00740017" w:rsidRDefault="00095706" w:rsidP="0009570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very little French and Arabic</w:t>
            </w:r>
          </w:p>
          <w:p w14:paraId="5322ADA5" w14:textId="6B8521AC" w:rsidR="00095706" w:rsidRDefault="004000D4" w:rsidP="00847978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open Projects</w:t>
            </w:r>
            <w:r w:rsidR="000E5A0D">
              <w:rPr>
                <w:rFonts w:ascii="Calibri" w:hAnsi="Calibri" w:cs="Calibri"/>
                <w:color w:val="0072C7"/>
              </w:rPr>
              <w:t xml:space="preserve"> Repositories</w:t>
            </w:r>
          </w:p>
          <w:p w14:paraId="1112A6ED" w14:textId="3C5F1F17" w:rsidR="000E5A0D" w:rsidRDefault="000E5A0D" w:rsidP="004000D4">
            <w:r>
              <w:t>npm packages:</w:t>
            </w:r>
            <w:r w:rsidR="004000D4">
              <w:t xml:space="preserve"> </w:t>
            </w:r>
            <w:r w:rsidRPr="000E5A0D">
              <w:t>bz-html2blade</w:t>
            </w:r>
            <w:r>
              <w:t xml:space="preserve">, </w:t>
            </w:r>
            <w:r w:rsidR="004000D4">
              <w:t>routexl-client, bz-filemethod-api, bz-nedb</w:t>
            </w:r>
          </w:p>
          <w:p w14:paraId="27FB9774" w14:textId="1D8EDC67" w:rsidR="004000D4" w:rsidRDefault="004000D4" w:rsidP="000E5A0D">
            <w:r>
              <w:t xml:space="preserve">gitlab: </w:t>
            </w:r>
            <w:r w:rsidRPr="004000D4">
              <w:t>bz--projects/laravel-</w:t>
            </w:r>
            <w:r w:rsidR="00681C9B" w:rsidRPr="004000D4">
              <w:t>staticpage</w:t>
            </w:r>
            <w:r w:rsidR="00681C9B">
              <w:t>, bzarrinbal</w:t>
            </w:r>
            <w:r w:rsidRPr="004000D4">
              <w:t>/fast-startup</w:t>
            </w:r>
          </w:p>
          <w:p w14:paraId="1B544B1C" w14:textId="0F5A2A3A" w:rsidR="004000D4" w:rsidRPr="000E5A0D" w:rsidRDefault="004000D4" w:rsidP="000E5A0D">
            <w:pPr>
              <w:rPr>
                <w:lang w:bidi="fa-IR"/>
              </w:rPr>
            </w:pPr>
          </w:p>
        </w:tc>
      </w:tr>
      <w:tr w:rsidR="00095706" w14:paraId="1BBF303B" w14:textId="77777777" w:rsidTr="004000D4">
        <w:trPr>
          <w:trHeight w:val="633"/>
        </w:trPr>
        <w:tc>
          <w:tcPr>
            <w:tcW w:w="436" w:type="dxa"/>
          </w:tcPr>
          <w:p w14:paraId="1889DDD5" w14:textId="77777777" w:rsidR="00095706" w:rsidRDefault="00095706" w:rsidP="00095706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568" w:type="dxa"/>
            <w:tcMar>
              <w:left w:w="0" w:type="dxa"/>
              <w:right w:w="0" w:type="dxa"/>
            </w:tcMar>
            <w:vAlign w:val="center"/>
          </w:tcPr>
          <w:p w14:paraId="7C0FF051" w14:textId="77777777" w:rsidR="00095706" w:rsidRPr="00376291" w:rsidRDefault="00095706" w:rsidP="00095706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8218A47" wp14:editId="39C2C685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E69B0F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3j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658" w:type="dxa"/>
            <w:vAlign w:val="center"/>
          </w:tcPr>
          <w:p w14:paraId="0A835F9F" w14:textId="399B73C4" w:rsidR="00095706" w:rsidRPr="00380FD1" w:rsidRDefault="00095706" w:rsidP="00095706">
            <w:pPr>
              <w:pStyle w:val="Information"/>
            </w:pPr>
            <w:r>
              <w:t>Babak.zarrinbal@gmail</w:t>
            </w:r>
            <w:r w:rsidR="000E5A0D">
              <w:t>.com</w:t>
            </w:r>
          </w:p>
        </w:tc>
        <w:tc>
          <w:tcPr>
            <w:tcW w:w="423" w:type="dxa"/>
            <w:vMerge/>
            <w:tcBorders>
              <w:right w:val="single" w:sz="4" w:space="0" w:color="FFFFFF" w:themeColor="background1"/>
            </w:tcBorders>
          </w:tcPr>
          <w:p w14:paraId="6CF8048A" w14:textId="77777777" w:rsidR="00095706" w:rsidRDefault="00095706" w:rsidP="0009570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841" w:type="dxa"/>
            <w:gridSpan w:val="2"/>
            <w:vMerge/>
            <w:tcBorders>
              <w:left w:val="single" w:sz="4" w:space="0" w:color="FFFFFF" w:themeColor="background1"/>
            </w:tcBorders>
          </w:tcPr>
          <w:p w14:paraId="01D321AA" w14:textId="77777777" w:rsidR="00095706" w:rsidRDefault="00095706" w:rsidP="00095706">
            <w:pPr>
              <w:pStyle w:val="Heading1"/>
            </w:pPr>
          </w:p>
        </w:tc>
      </w:tr>
      <w:tr w:rsidR="00095706" w14:paraId="759B3550" w14:textId="77777777" w:rsidTr="004000D4">
        <w:trPr>
          <w:trHeight w:val="174"/>
        </w:trPr>
        <w:tc>
          <w:tcPr>
            <w:tcW w:w="436" w:type="dxa"/>
          </w:tcPr>
          <w:p w14:paraId="10AA0721" w14:textId="77777777" w:rsidR="00095706" w:rsidRPr="00376291" w:rsidRDefault="00095706" w:rsidP="0009570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226" w:type="dxa"/>
            <w:gridSpan w:val="2"/>
            <w:vAlign w:val="center"/>
          </w:tcPr>
          <w:p w14:paraId="65E0303D" w14:textId="77777777" w:rsidR="00095706" w:rsidRPr="00376291" w:rsidRDefault="00095706" w:rsidP="0009570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  <w:tcBorders>
              <w:right w:val="single" w:sz="4" w:space="0" w:color="FFFFFF" w:themeColor="background1"/>
            </w:tcBorders>
          </w:tcPr>
          <w:p w14:paraId="64A7774A" w14:textId="77777777" w:rsidR="00095706" w:rsidRDefault="00095706" w:rsidP="0009570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841" w:type="dxa"/>
            <w:gridSpan w:val="2"/>
            <w:vMerge/>
            <w:tcBorders>
              <w:left w:val="single" w:sz="4" w:space="0" w:color="FFFFFF" w:themeColor="background1"/>
            </w:tcBorders>
          </w:tcPr>
          <w:p w14:paraId="079837A4" w14:textId="77777777" w:rsidR="00095706" w:rsidRDefault="00095706" w:rsidP="00095706">
            <w:pPr>
              <w:pStyle w:val="Heading1"/>
            </w:pPr>
          </w:p>
        </w:tc>
      </w:tr>
      <w:tr w:rsidR="00095706" w14:paraId="0B26415C" w14:textId="77777777" w:rsidTr="004000D4">
        <w:trPr>
          <w:trHeight w:val="633"/>
        </w:trPr>
        <w:tc>
          <w:tcPr>
            <w:tcW w:w="436" w:type="dxa"/>
          </w:tcPr>
          <w:p w14:paraId="5E593ABE" w14:textId="77777777" w:rsidR="00095706" w:rsidRDefault="00095706" w:rsidP="00095706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568" w:type="dxa"/>
            <w:tcMar>
              <w:left w:w="0" w:type="dxa"/>
              <w:right w:w="0" w:type="dxa"/>
            </w:tcMar>
            <w:vAlign w:val="center"/>
          </w:tcPr>
          <w:p w14:paraId="202F6E75" w14:textId="77777777" w:rsidR="00095706" w:rsidRPr="00376291" w:rsidRDefault="00095706" w:rsidP="00095706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658" w:type="dxa"/>
            <w:vAlign w:val="center"/>
          </w:tcPr>
          <w:p w14:paraId="56AD3367" w14:textId="42B65734" w:rsidR="00095706" w:rsidRPr="00380FD1" w:rsidRDefault="00095706" w:rsidP="00095706">
            <w:pPr>
              <w:pStyle w:val="Information"/>
            </w:pPr>
          </w:p>
        </w:tc>
        <w:tc>
          <w:tcPr>
            <w:tcW w:w="423" w:type="dxa"/>
            <w:vMerge/>
            <w:tcBorders>
              <w:right w:val="single" w:sz="4" w:space="0" w:color="FFFFFF" w:themeColor="background1"/>
            </w:tcBorders>
          </w:tcPr>
          <w:p w14:paraId="4D99D966" w14:textId="77777777" w:rsidR="00095706" w:rsidRDefault="00095706" w:rsidP="00095706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841" w:type="dxa"/>
            <w:gridSpan w:val="2"/>
            <w:vMerge/>
            <w:tcBorders>
              <w:left w:val="single" w:sz="4" w:space="0" w:color="FFFFFF" w:themeColor="background1"/>
            </w:tcBorders>
          </w:tcPr>
          <w:p w14:paraId="2235F5DF" w14:textId="77777777" w:rsidR="00095706" w:rsidRDefault="00095706" w:rsidP="00095706">
            <w:pPr>
              <w:pStyle w:val="Heading1"/>
            </w:pPr>
          </w:p>
        </w:tc>
      </w:tr>
      <w:tr w:rsidR="00095706" w14:paraId="274B0984" w14:textId="77777777" w:rsidTr="004000D4">
        <w:trPr>
          <w:trHeight w:val="2448"/>
        </w:trPr>
        <w:tc>
          <w:tcPr>
            <w:tcW w:w="436" w:type="dxa"/>
          </w:tcPr>
          <w:p w14:paraId="55A615A0" w14:textId="77777777" w:rsidR="00095706" w:rsidRPr="0056708E" w:rsidRDefault="00095706" w:rsidP="0009570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3226" w:type="dxa"/>
            <w:gridSpan w:val="2"/>
          </w:tcPr>
          <w:p w14:paraId="5F988599" w14:textId="77777777" w:rsidR="00095706" w:rsidRPr="0056708E" w:rsidRDefault="00095706" w:rsidP="0009570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794A1CB0" w14:textId="77777777" w:rsidR="00095706" w:rsidRDefault="00095706" w:rsidP="00095706"/>
        </w:tc>
        <w:tc>
          <w:tcPr>
            <w:tcW w:w="6841" w:type="dxa"/>
            <w:gridSpan w:val="2"/>
            <w:vMerge/>
          </w:tcPr>
          <w:p w14:paraId="2B3B9189" w14:textId="77777777" w:rsidR="00095706" w:rsidRDefault="00095706" w:rsidP="00095706"/>
        </w:tc>
      </w:tr>
    </w:tbl>
    <w:p w14:paraId="04B8D124" w14:textId="4BCE8E72" w:rsidR="007F5B63" w:rsidRDefault="007F5B63" w:rsidP="006D79A8">
      <w:pPr>
        <w:pStyle w:val="BodyText"/>
      </w:pPr>
    </w:p>
    <w:p w14:paraId="4E3B7B66" w14:textId="77777777" w:rsidR="00681C9B" w:rsidRPr="00CE1E3D" w:rsidRDefault="00681C9B" w:rsidP="006D79A8">
      <w:pPr>
        <w:pStyle w:val="BodyText"/>
      </w:pPr>
    </w:p>
    <w:sectPr w:rsidR="00681C9B" w:rsidRPr="00CE1E3D" w:rsidSect="004000D4">
      <w:headerReference w:type="default" r:id="rId18"/>
      <w:type w:val="continuous"/>
      <w:pgSz w:w="12240" w:h="15840" w:code="1"/>
      <w:pgMar w:top="2302" w:right="1140" w:bottom="567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15B79C" w14:textId="77777777" w:rsidR="00E93C0C" w:rsidRDefault="00E93C0C" w:rsidP="00590471">
      <w:r>
        <w:separator/>
      </w:r>
    </w:p>
  </w:endnote>
  <w:endnote w:type="continuationSeparator" w:id="0">
    <w:p w14:paraId="6EC7B4D5" w14:textId="77777777" w:rsidR="00E93C0C" w:rsidRDefault="00E93C0C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CA9378" w14:textId="77777777" w:rsidR="00E93C0C" w:rsidRDefault="00E93C0C" w:rsidP="00590471">
      <w:r>
        <w:separator/>
      </w:r>
    </w:p>
  </w:footnote>
  <w:footnote w:type="continuationSeparator" w:id="0">
    <w:p w14:paraId="441070AE" w14:textId="77777777" w:rsidR="00E93C0C" w:rsidRDefault="00E93C0C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12E153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E8D93D6" wp14:editId="486D5966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BE83C6F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E806B6E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F5C"/>
    <w:rsid w:val="00060042"/>
    <w:rsid w:val="000625EA"/>
    <w:rsid w:val="0008685D"/>
    <w:rsid w:val="00090860"/>
    <w:rsid w:val="00095706"/>
    <w:rsid w:val="000E5A0D"/>
    <w:rsid w:val="00112FD7"/>
    <w:rsid w:val="00150ABD"/>
    <w:rsid w:val="001946FC"/>
    <w:rsid w:val="0022246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D5F5C"/>
    <w:rsid w:val="004000D4"/>
    <w:rsid w:val="00424B62"/>
    <w:rsid w:val="004E158A"/>
    <w:rsid w:val="004E3909"/>
    <w:rsid w:val="00544E6C"/>
    <w:rsid w:val="00565C77"/>
    <w:rsid w:val="0056708E"/>
    <w:rsid w:val="005801E5"/>
    <w:rsid w:val="00590471"/>
    <w:rsid w:val="005A10BA"/>
    <w:rsid w:val="005D01FA"/>
    <w:rsid w:val="00653E17"/>
    <w:rsid w:val="00681C9B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47978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C3F0A"/>
    <w:rsid w:val="00E26AED"/>
    <w:rsid w:val="00E73AB8"/>
    <w:rsid w:val="00E90A60"/>
    <w:rsid w:val="00E93C0C"/>
    <w:rsid w:val="00EB58D9"/>
    <w:rsid w:val="00ED47F7"/>
    <w:rsid w:val="00EE7E09"/>
    <w:rsid w:val="00F0223C"/>
    <w:rsid w:val="00F3235D"/>
    <w:rsid w:val="00F32393"/>
    <w:rsid w:val="00F878BD"/>
    <w:rsid w:val="00FC0081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3184C2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00D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62A3C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00D4"/>
    <w:rPr>
      <w:rFonts w:asciiTheme="majorHAnsi" w:eastAsiaTheme="majorEastAsia" w:hAnsiTheme="majorHAnsi" w:cstheme="majorBidi"/>
      <w:color w:val="162A3C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95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bak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6F959EAE5984DD39EA89E1595B40C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DA2B33-B2A9-45DD-AFBF-2A45EE61449F}"/>
      </w:docPartPr>
      <w:docPartBody>
        <w:p w:rsidR="00582D17" w:rsidRDefault="006437D5" w:rsidP="006437D5">
          <w:pPr>
            <w:pStyle w:val="26F959EAE5984DD39EA89E1595B40C74"/>
          </w:pPr>
          <w:r w:rsidRPr="00AC6C7E">
            <w:t>Education</w:t>
          </w:r>
        </w:p>
      </w:docPartBody>
    </w:docPart>
    <w:docPart>
      <w:docPartPr>
        <w:name w:val="002D97FAA8D74F8EAD30D7CC340B22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444FB7-4D90-4D78-AA07-31D11D805547}"/>
      </w:docPartPr>
      <w:docPartBody>
        <w:p w:rsidR="00582D17" w:rsidRDefault="006437D5" w:rsidP="006437D5">
          <w:pPr>
            <w:pStyle w:val="002D97FAA8D74F8EAD30D7CC340B2271"/>
          </w:pPr>
          <w:r w:rsidRPr="00AC6C7E">
            <w:t>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7D5"/>
    <w:rsid w:val="00582D17"/>
    <w:rsid w:val="006437D5"/>
    <w:rsid w:val="00705B5F"/>
    <w:rsid w:val="0099665B"/>
    <w:rsid w:val="00FC3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9A43E3520CA4111B0EF624B8970986C">
    <w:name w:val="09A43E3520CA4111B0EF624B8970986C"/>
  </w:style>
  <w:style w:type="paragraph" w:customStyle="1" w:styleId="82381D79BD8F43848B75C742318DB130">
    <w:name w:val="82381D79BD8F43848B75C742318DB130"/>
  </w:style>
  <w:style w:type="paragraph" w:customStyle="1" w:styleId="311143AED1FD488381845AA1BDCB7266">
    <w:name w:val="311143AED1FD488381845AA1BDCB7266"/>
  </w:style>
  <w:style w:type="paragraph" w:customStyle="1" w:styleId="3E2DD240EF5E41CAB28A5636C05E815C">
    <w:name w:val="3E2DD240EF5E41CAB28A5636C05E815C"/>
  </w:style>
  <w:style w:type="paragraph" w:customStyle="1" w:styleId="3D714B21121D4D7A9D1592884010B923">
    <w:name w:val="3D714B21121D4D7A9D1592884010B923"/>
  </w:style>
  <w:style w:type="paragraph" w:customStyle="1" w:styleId="6D17CDA5873D45B3BE0235426F8FC625">
    <w:name w:val="6D17CDA5873D45B3BE0235426F8FC625"/>
  </w:style>
  <w:style w:type="paragraph" w:customStyle="1" w:styleId="A4AA43ABAC0347F99D48D0D3B187010A">
    <w:name w:val="A4AA43ABAC0347F99D48D0D3B187010A"/>
  </w:style>
  <w:style w:type="paragraph" w:customStyle="1" w:styleId="FF99692FB41349B4A58C63D6FB0D5AC0">
    <w:name w:val="FF99692FB41349B4A58C63D6FB0D5AC0"/>
  </w:style>
  <w:style w:type="paragraph" w:customStyle="1" w:styleId="CA3BD1C360BF464CAE06B3337769FCCE">
    <w:name w:val="CA3BD1C360BF464CAE06B3337769FCCE"/>
  </w:style>
  <w:style w:type="paragraph" w:customStyle="1" w:styleId="9A6E8AAA3A6841C99A606946E1A8EB1E">
    <w:name w:val="9A6E8AAA3A6841C99A606946E1A8EB1E"/>
  </w:style>
  <w:style w:type="paragraph" w:customStyle="1" w:styleId="342967F120464B2AA9DB359EC2470F71">
    <w:name w:val="342967F120464B2AA9DB359EC2470F71"/>
  </w:style>
  <w:style w:type="paragraph" w:customStyle="1" w:styleId="08C264270C1D4B9F91B33532C03F18DE">
    <w:name w:val="08C264270C1D4B9F91B33532C03F18DE"/>
  </w:style>
  <w:style w:type="paragraph" w:customStyle="1" w:styleId="843180664CD14CF39BF889B049AB2BEE">
    <w:name w:val="843180664CD14CF39BF889B049AB2BEE"/>
  </w:style>
  <w:style w:type="paragraph" w:customStyle="1" w:styleId="93C297AFB6F14D9CA6034A8023C5EA4D">
    <w:name w:val="93C297AFB6F14D9CA6034A8023C5EA4D"/>
  </w:style>
  <w:style w:type="paragraph" w:customStyle="1" w:styleId="9F63CDF651CB4ECD9731BE3B6450794A">
    <w:name w:val="9F63CDF651CB4ECD9731BE3B6450794A"/>
  </w:style>
  <w:style w:type="paragraph" w:customStyle="1" w:styleId="6BD27CF7356449E0AB03E62E73B65B88">
    <w:name w:val="6BD27CF7356449E0AB03E62E73B65B88"/>
  </w:style>
  <w:style w:type="paragraph" w:customStyle="1" w:styleId="47AA53F1228546BEB2924598AE685A3B">
    <w:name w:val="47AA53F1228546BEB2924598AE685A3B"/>
  </w:style>
  <w:style w:type="paragraph" w:customStyle="1" w:styleId="E21C886AB0C24EE3BB7E46BE3A53FB83">
    <w:name w:val="E21C886AB0C24EE3BB7E46BE3A53FB83"/>
  </w:style>
  <w:style w:type="paragraph" w:customStyle="1" w:styleId="47BC5296F25E44829E1B05C9D4C14EF7">
    <w:name w:val="47BC5296F25E44829E1B05C9D4C14EF7"/>
  </w:style>
  <w:style w:type="paragraph" w:customStyle="1" w:styleId="B620FD4195BC4FBA9E0501E39F6EEE2F">
    <w:name w:val="B620FD4195BC4FBA9E0501E39F6EEE2F"/>
  </w:style>
  <w:style w:type="paragraph" w:customStyle="1" w:styleId="F572D60801E54EBF877BDF5AA541AA52">
    <w:name w:val="F572D60801E54EBF877BDF5AA541AA52"/>
  </w:style>
  <w:style w:type="paragraph" w:customStyle="1" w:styleId="3AB7FAAF68234A37AF21C0E1657DCDB1">
    <w:name w:val="3AB7FAAF68234A37AF21C0E1657DCDB1"/>
  </w:style>
  <w:style w:type="paragraph" w:customStyle="1" w:styleId="08E7080F2023475D8BBFE82287B6BB7C">
    <w:name w:val="08E7080F2023475D8BBFE82287B6BB7C"/>
  </w:style>
  <w:style w:type="paragraph" w:customStyle="1" w:styleId="218145A37A9A4D36A24EFEFA4E2E674A">
    <w:name w:val="218145A37A9A4D36A24EFEFA4E2E674A"/>
  </w:style>
  <w:style w:type="paragraph" w:customStyle="1" w:styleId="060BE5D05F8C4E2C84247F2420A82D73">
    <w:name w:val="060BE5D05F8C4E2C84247F2420A82D73"/>
  </w:style>
  <w:style w:type="paragraph" w:customStyle="1" w:styleId="1D30F68E8862499695E95F6E7ED6CDFD">
    <w:name w:val="1D30F68E8862499695E95F6E7ED6CDFD"/>
  </w:style>
  <w:style w:type="paragraph" w:customStyle="1" w:styleId="4F797CA7092B408987B0C4B48395D0F0">
    <w:name w:val="4F797CA7092B408987B0C4B48395D0F0"/>
  </w:style>
  <w:style w:type="paragraph" w:customStyle="1" w:styleId="2A6362F41B294440BCE09316B3E88035">
    <w:name w:val="2A6362F41B294440BCE09316B3E88035"/>
  </w:style>
  <w:style w:type="paragraph" w:customStyle="1" w:styleId="85C224C5AD52413FADACED7930C93D41">
    <w:name w:val="85C224C5AD52413FADACED7930C93D41"/>
  </w:style>
  <w:style w:type="paragraph" w:customStyle="1" w:styleId="846D939F667F429B8C9C1741A7B2CCA7">
    <w:name w:val="846D939F667F429B8C9C1741A7B2CCA7"/>
  </w:style>
  <w:style w:type="paragraph" w:customStyle="1" w:styleId="8C878888FDA74FF596464CE7F88384F4">
    <w:name w:val="8C878888FDA74FF596464CE7F88384F4"/>
  </w:style>
  <w:style w:type="paragraph" w:customStyle="1" w:styleId="93BEEC7E08CE4A47A196D5149A329EE4">
    <w:name w:val="93BEEC7E08CE4A47A196D5149A329EE4"/>
  </w:style>
  <w:style w:type="paragraph" w:customStyle="1" w:styleId="D12932814B3C4D599E9D5E5C507F8F5B">
    <w:name w:val="D12932814B3C4D599E9D5E5C507F8F5B"/>
  </w:style>
  <w:style w:type="character" w:styleId="PlaceholderText">
    <w:name w:val="Placeholder Text"/>
    <w:basedOn w:val="DefaultParagraphFont"/>
    <w:uiPriority w:val="99"/>
    <w:semiHidden/>
    <w:rsid w:val="006437D5"/>
    <w:rPr>
      <w:color w:val="808080"/>
    </w:rPr>
  </w:style>
  <w:style w:type="paragraph" w:customStyle="1" w:styleId="2A9F3512BA6B4415B4F594347F917373">
    <w:name w:val="2A9F3512BA6B4415B4F594347F917373"/>
  </w:style>
  <w:style w:type="paragraph" w:customStyle="1" w:styleId="88FDCB8E1B96439DA7FBB2D406C1F093">
    <w:name w:val="88FDCB8E1B96439DA7FBB2D406C1F093"/>
    <w:rsid w:val="006437D5"/>
  </w:style>
  <w:style w:type="paragraph" w:customStyle="1" w:styleId="73AB4163206D4AE8926AC62716D4D0FE">
    <w:name w:val="73AB4163206D4AE8926AC62716D4D0FE"/>
    <w:rsid w:val="006437D5"/>
  </w:style>
  <w:style w:type="paragraph" w:customStyle="1" w:styleId="50CEE16FE584462DA84836884C684710">
    <w:name w:val="50CEE16FE584462DA84836884C684710"/>
    <w:rsid w:val="006437D5"/>
  </w:style>
  <w:style w:type="paragraph" w:customStyle="1" w:styleId="4C538927C2F346FB9F00015B51D2F46F">
    <w:name w:val="4C538927C2F346FB9F00015B51D2F46F"/>
    <w:rsid w:val="006437D5"/>
  </w:style>
  <w:style w:type="paragraph" w:customStyle="1" w:styleId="A1F6777E55374442BEB55FA7B9146B99">
    <w:name w:val="A1F6777E55374442BEB55FA7B9146B99"/>
    <w:rsid w:val="006437D5"/>
  </w:style>
  <w:style w:type="paragraph" w:customStyle="1" w:styleId="7259DB689E1946F293981878463CBC27">
    <w:name w:val="7259DB689E1946F293981878463CBC27"/>
    <w:rsid w:val="006437D5"/>
  </w:style>
  <w:style w:type="paragraph" w:customStyle="1" w:styleId="1962F0A10C3E4DC09D7A944AF8624A26">
    <w:name w:val="1962F0A10C3E4DC09D7A944AF8624A26"/>
    <w:rsid w:val="006437D5"/>
  </w:style>
  <w:style w:type="paragraph" w:customStyle="1" w:styleId="4BEE1664F6F54930A888402CCDCEFBA8">
    <w:name w:val="4BEE1664F6F54930A888402CCDCEFBA8"/>
    <w:rsid w:val="006437D5"/>
  </w:style>
  <w:style w:type="paragraph" w:customStyle="1" w:styleId="D8FB1C5681E744C1BA699F1C1A8E87C2">
    <w:name w:val="D8FB1C5681E744C1BA699F1C1A8E87C2"/>
    <w:rsid w:val="006437D5"/>
  </w:style>
  <w:style w:type="paragraph" w:customStyle="1" w:styleId="4311E33E456A46429B31D4B7C251E510">
    <w:name w:val="4311E33E456A46429B31D4B7C251E510"/>
    <w:rsid w:val="006437D5"/>
  </w:style>
  <w:style w:type="paragraph" w:customStyle="1" w:styleId="445940ABD103400BB0756921A62B0080">
    <w:name w:val="445940ABD103400BB0756921A62B0080"/>
    <w:rsid w:val="006437D5"/>
  </w:style>
  <w:style w:type="paragraph" w:customStyle="1" w:styleId="964E6498BAEF4D6FAB15BF590EF0A5C6">
    <w:name w:val="964E6498BAEF4D6FAB15BF590EF0A5C6"/>
    <w:rsid w:val="006437D5"/>
  </w:style>
  <w:style w:type="paragraph" w:customStyle="1" w:styleId="26F959EAE5984DD39EA89E1595B40C74">
    <w:name w:val="26F959EAE5984DD39EA89E1595B40C74"/>
    <w:rsid w:val="006437D5"/>
  </w:style>
  <w:style w:type="paragraph" w:customStyle="1" w:styleId="EF1A66DB06944700B544BD208046D579">
    <w:name w:val="EF1A66DB06944700B544BD208046D579"/>
    <w:rsid w:val="006437D5"/>
  </w:style>
  <w:style w:type="paragraph" w:customStyle="1" w:styleId="89EA7710249D4C7F96F94AB74B9CBE55">
    <w:name w:val="89EA7710249D4C7F96F94AB74B9CBE55"/>
    <w:rsid w:val="006437D5"/>
  </w:style>
  <w:style w:type="paragraph" w:customStyle="1" w:styleId="2B4FF24E20DD47069484E243E5E4A89C">
    <w:name w:val="2B4FF24E20DD47069484E243E5E4A89C"/>
    <w:rsid w:val="006437D5"/>
  </w:style>
  <w:style w:type="paragraph" w:customStyle="1" w:styleId="95771F3988E64795B98AE86DB4E5E311">
    <w:name w:val="95771F3988E64795B98AE86DB4E5E311"/>
    <w:rsid w:val="006437D5"/>
  </w:style>
  <w:style w:type="paragraph" w:customStyle="1" w:styleId="1508933A06BC4C8EB90704CDAEAE77F7">
    <w:name w:val="1508933A06BC4C8EB90704CDAEAE77F7"/>
    <w:rsid w:val="006437D5"/>
  </w:style>
  <w:style w:type="paragraph" w:customStyle="1" w:styleId="002D97FAA8D74F8EAD30D7CC340B2271">
    <w:name w:val="002D97FAA8D74F8EAD30D7CC340B2271"/>
    <w:rsid w:val="006437D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363C17B-B1EB-4190-8714-BC6C365F34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resume.dotx</Template>
  <TotalTime>0</TotalTime>
  <Pages>1</Pages>
  <Words>146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2019-05-28T15:32:00Z</dcterms:created>
  <dcterms:modified xsi:type="dcterms:W3CDTF">2019-05-28T15:36:00Z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