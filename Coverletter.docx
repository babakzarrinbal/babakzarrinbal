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XSpec="center" w:tblpY="-1021"/>
        <w:tblW w:w="10926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36"/>
        <w:gridCol w:w="568"/>
        <w:gridCol w:w="2658"/>
        <w:gridCol w:w="423"/>
        <w:gridCol w:w="3303"/>
        <w:gridCol w:w="3538"/>
      </w:tblGrid>
      <w:tr w:rsidR="003D1B71" w14:paraId="29F7ED9E" w14:textId="77777777" w:rsidTr="00BD6A7E">
        <w:trPr>
          <w:trHeight w:val="1985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D60C8F3" w14:textId="2BE96A99" w:rsidR="003D1B71" w:rsidRDefault="00847978" w:rsidP="00BD6A7E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52CEB20" wp14:editId="48E1C59A">
                  <wp:extent cx="1558018" cy="1619250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664" cy="1625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650A06B7" w14:textId="77777777" w:rsidR="003D1B71" w:rsidRPr="0056708E" w:rsidRDefault="003D1B71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841" w:type="dxa"/>
            <w:gridSpan w:val="2"/>
            <w:tcBorders>
              <w:left w:val="nil"/>
            </w:tcBorders>
          </w:tcPr>
          <w:p w14:paraId="4CB07EA9" w14:textId="09C49807" w:rsidR="003D1B71" w:rsidRPr="00310F17" w:rsidRDefault="003D5F5C" w:rsidP="00BD6A7E">
            <w:pPr>
              <w:pStyle w:val="Title"/>
            </w:pPr>
            <w:r>
              <w:t>Babak</w:t>
            </w:r>
            <w:r w:rsidR="00BD6A7E">
              <w:t xml:space="preserve"> </w:t>
            </w:r>
            <w:r>
              <w:t>Zarrinbal</w:t>
            </w:r>
          </w:p>
        </w:tc>
      </w:tr>
      <w:tr w:rsidR="003D5F5C" w14:paraId="38DA0A53" w14:textId="77777777" w:rsidTr="00BD6A7E">
        <w:trPr>
          <w:trHeight w:val="113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763802C" w14:textId="77777777" w:rsidR="003D5F5C" w:rsidRDefault="003D5F5C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F38CD2F" w14:textId="77777777" w:rsidR="003D5F5C" w:rsidRDefault="003D5F5C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tcBorders>
              <w:left w:val="nil"/>
            </w:tcBorders>
            <w:vAlign w:val="bottom"/>
          </w:tcPr>
          <w:p w14:paraId="31245C91" w14:textId="77777777" w:rsidR="003D5F5C" w:rsidRPr="00E572D6" w:rsidRDefault="003D5F5C" w:rsidP="00BD6A7E">
            <w:pPr>
              <w:pStyle w:val="Heading2"/>
              <w:spacing w:before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About me</w:t>
            </w:r>
          </w:p>
          <w:p w14:paraId="5AFFEE02" w14:textId="4CF60B92" w:rsidR="003D5F5C" w:rsidRPr="003D5F5C" w:rsidRDefault="003D5F5C" w:rsidP="00BD6A7E">
            <w:pPr>
              <w:rPr>
                <w:rFonts w:ascii="Calibri" w:hAnsi="Calibri" w:cs="Calibri"/>
              </w:rPr>
            </w:pPr>
            <w:r w:rsidRPr="003D5F5C">
              <w:rPr>
                <w:rFonts w:ascii="Calibri" w:hAnsi="Calibri" w:cs="Calibri"/>
              </w:rPr>
              <w:t xml:space="preserve">I'm </w:t>
            </w:r>
            <w:r w:rsidR="00BD6A7E">
              <w:rPr>
                <w:rFonts w:ascii="Calibri" w:hAnsi="Calibri" w:cs="Calibri"/>
              </w:rPr>
              <w:t>35 years</w:t>
            </w:r>
            <w:r w:rsidRPr="003D5F5C">
              <w:rPr>
                <w:rFonts w:ascii="Calibri" w:hAnsi="Calibri" w:cs="Calibri"/>
              </w:rPr>
              <w:t xml:space="preserve"> old</w:t>
            </w:r>
            <w:r w:rsidR="006C7B6B">
              <w:rPr>
                <w:rFonts w:ascii="Calibri" w:hAnsi="Calibri" w:cs="Calibri"/>
              </w:rPr>
              <w:t xml:space="preserve"> </w:t>
            </w:r>
            <w:r w:rsidRPr="003D5F5C">
              <w:rPr>
                <w:rFonts w:ascii="Calibri" w:hAnsi="Calibri" w:cs="Calibri"/>
              </w:rPr>
              <w:t xml:space="preserve">married </w:t>
            </w:r>
            <w:r w:rsidR="00BD6A7E">
              <w:rPr>
                <w:rFonts w:ascii="Calibri" w:hAnsi="Calibri" w:cs="Calibri"/>
              </w:rPr>
              <w:t>and have a son</w:t>
            </w:r>
          </w:p>
          <w:p w14:paraId="275A9992" w14:textId="2A1B5976" w:rsidR="003D5F5C" w:rsidRPr="003D5F5C" w:rsidRDefault="00544E6C" w:rsidP="00BD6A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I’ve been working full time since 2006,</w:t>
            </w:r>
          </w:p>
          <w:p w14:paraId="5FE28781" w14:textId="48D01D6F" w:rsidR="00544E6C" w:rsidRPr="003D5F5C" w:rsidRDefault="00544E6C" w:rsidP="00BD6A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Until 2011</w:t>
            </w:r>
            <w:r w:rsidR="003D5F5C" w:rsidRPr="003D5F5C">
              <w:rPr>
                <w:rFonts w:ascii="Calibri" w:hAnsi="Calibri" w:cs="Calibri"/>
              </w:rPr>
              <w:t xml:space="preserve"> as project planner/controller and manager</w:t>
            </w:r>
            <w:r>
              <w:rPr>
                <w:rFonts w:ascii="Calibri" w:hAnsi="Calibri" w:cs="Calibri"/>
              </w:rPr>
              <w:t xml:space="preserve"> in Oil/Gas fields</w:t>
            </w:r>
          </w:p>
          <w:p w14:paraId="2D822273" w14:textId="77777777" w:rsidR="003D5F5C" w:rsidRDefault="00544E6C" w:rsidP="00BD6A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  <w:r w:rsidR="003D5F5C" w:rsidRPr="003D5F5C">
              <w:rPr>
                <w:rFonts w:ascii="Calibri" w:hAnsi="Calibri" w:cs="Calibri"/>
              </w:rPr>
              <w:t xml:space="preserve"> as full stack </w:t>
            </w:r>
            <w:r w:rsidR="00BD6A7E">
              <w:rPr>
                <w:rFonts w:ascii="Calibri" w:hAnsi="Calibri" w:cs="Calibri"/>
              </w:rPr>
              <w:t>Developer,</w:t>
            </w:r>
          </w:p>
          <w:p w14:paraId="0BBEFC19" w14:textId="6E39FF15" w:rsidR="00BD6A7E" w:rsidRPr="003D5F5C" w:rsidRDefault="00BD6A7E" w:rsidP="00BD6A7E">
            <w:pPr>
              <w:spacing w:before="24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I’m hardworking, resourceful and smart and believe team working is the way to get the job done.</w:t>
            </w:r>
          </w:p>
        </w:tc>
      </w:tr>
      <w:tr w:rsidR="00095706" w14:paraId="3D63F763" w14:textId="3BDC4BE9" w:rsidTr="00BD6A7E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1FCAD152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42CCEEFC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 w:val="restart"/>
            <w:tcBorders>
              <w:left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002D97FAA8D74F8EAD30D7CC340B2271"/>
              </w:placeholder>
              <w:temporary/>
              <w:showingPlcHdr/>
              <w15:appearance w15:val="hidden"/>
            </w:sdtPr>
            <w:sdtEndPr/>
            <w:sdtContent>
              <w:p w14:paraId="1196276F" w14:textId="77777777" w:rsidR="00095706" w:rsidRPr="00E572D6" w:rsidRDefault="00095706" w:rsidP="00BD6A7E">
                <w:pPr>
                  <w:pStyle w:val="Heading2"/>
                  <w:spacing w:before="0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48737FD3" w14:textId="77777777" w:rsidR="00095706" w:rsidRPr="00740017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NodeJS (10+ projects)</w:t>
            </w:r>
          </w:p>
          <w:p w14:paraId="11FBABD4" w14:textId="77777777" w:rsidR="00095706" w:rsidRPr="00740017" w:rsidRDefault="00095706" w:rsidP="00BD6A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2015</w:t>
            </w:r>
          </w:p>
          <w:p w14:paraId="7EFBA640" w14:textId="77777777" w:rsidR="00095706" w:rsidRPr="00740017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Laravel (20+ projects)</w:t>
            </w:r>
          </w:p>
          <w:p w14:paraId="1725D4F9" w14:textId="7FFC2279" w:rsidR="00095706" w:rsidRDefault="00847978" w:rsidP="00BD6A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Since </w:t>
            </w:r>
            <w:r w:rsidR="00095706">
              <w:rPr>
                <w:rFonts w:ascii="Calibri" w:hAnsi="Calibri" w:cs="Calibri"/>
              </w:rPr>
              <w:t>2014</w:t>
            </w:r>
          </w:p>
          <w:p w14:paraId="21680157" w14:textId="77777777" w:rsidR="00095706" w:rsidRPr="00740017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Drupal (7+ projects)</w:t>
            </w:r>
          </w:p>
          <w:p w14:paraId="2E0838E1" w14:textId="77777777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2011-2016</w:t>
            </w:r>
          </w:p>
          <w:p w14:paraId="0C7AD427" w14:textId="77777777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</w:p>
          <w:p w14:paraId="5F29896C" w14:textId="77777777" w:rsidR="00095706" w:rsidRPr="00740017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PHP …</w:t>
            </w:r>
          </w:p>
          <w:p w14:paraId="578250D6" w14:textId="74B3ADAA" w:rsidR="00095706" w:rsidRPr="00095706" w:rsidRDefault="00095706" w:rsidP="00BD6A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2009</w:t>
            </w:r>
          </w:p>
        </w:tc>
        <w:tc>
          <w:tcPr>
            <w:tcW w:w="3538" w:type="dxa"/>
            <w:vMerge w:val="restart"/>
            <w:tcBorders>
              <w:left w:val="nil"/>
            </w:tcBorders>
            <w:vAlign w:val="bottom"/>
          </w:tcPr>
          <w:p w14:paraId="4AD1D8FC" w14:textId="1C91C496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VueJs (15+ projects)</w:t>
            </w:r>
          </w:p>
          <w:p w14:paraId="5BA300AF" w14:textId="711D16C7" w:rsidR="00847978" w:rsidRDefault="00847978" w:rsidP="00BD6A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2014</w:t>
            </w:r>
          </w:p>
          <w:p w14:paraId="6B504E16" w14:textId="175E113E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AngularJs</w:t>
            </w:r>
            <w:r w:rsidR="0084797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(</w:t>
            </w:r>
            <w:r w:rsidR="00847978">
              <w:rPr>
                <w:rFonts w:ascii="Calibri" w:hAnsi="Calibri" w:cs="Calibri"/>
              </w:rPr>
              <w:t>7+ projects)</w:t>
            </w:r>
          </w:p>
          <w:p w14:paraId="0EC83EEF" w14:textId="5287CA7A" w:rsidR="00847978" w:rsidRDefault="00847978" w:rsidP="00BD6A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Since 2011</w:t>
            </w:r>
          </w:p>
          <w:p w14:paraId="663FB617" w14:textId="4677413D" w:rsidR="00847978" w:rsidRDefault="00847978" w:rsidP="00BD6A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Angular (5+ projects)</w:t>
            </w:r>
          </w:p>
          <w:p w14:paraId="00F8D1C9" w14:textId="15388F15" w:rsidR="00095706" w:rsidRPr="00847978" w:rsidRDefault="00847978" w:rsidP="00BD6A7E">
            <w:pPr>
              <w:pStyle w:val="Dates"/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</w:pPr>
            <w:r w:rsidRPr="00847978">
              <w:rPr>
                <w:rFonts w:ascii="Calibri" w:eastAsiaTheme="minorHAnsi" w:hAnsi="Calibri" w:cs="Calibri"/>
                <w:b w:val="0"/>
                <w:color w:val="auto"/>
                <w:sz w:val="22"/>
                <w:szCs w:val="24"/>
              </w:rPr>
              <w:t>Since 2016</w:t>
            </w:r>
          </w:p>
          <w:p w14:paraId="145833F5" w14:textId="77777777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</w:p>
          <w:p w14:paraId="7531934D" w14:textId="77777777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</w:p>
          <w:p w14:paraId="6185A1C0" w14:textId="77777777" w:rsidR="00095706" w:rsidRDefault="00095706" w:rsidP="00BD6A7E">
            <w:pPr>
              <w:pStyle w:val="Dates"/>
              <w:rPr>
                <w:rFonts w:ascii="Calibri" w:hAnsi="Calibri" w:cs="Calibri"/>
              </w:rPr>
            </w:pPr>
          </w:p>
          <w:p w14:paraId="0D58F028" w14:textId="09ECEE7B" w:rsidR="00095706" w:rsidRPr="00095706" w:rsidRDefault="00095706" w:rsidP="00BD6A7E">
            <w:pPr>
              <w:pStyle w:val="Dates"/>
              <w:rPr>
                <w:rFonts w:ascii="Calibri" w:hAnsi="Calibri" w:cs="Calibri"/>
              </w:rPr>
            </w:pPr>
          </w:p>
        </w:tc>
      </w:tr>
      <w:tr w:rsidR="00095706" w14:paraId="1D94A730" w14:textId="77777777" w:rsidTr="00BD6A7E">
        <w:trPr>
          <w:trHeight w:val="1164"/>
        </w:trPr>
        <w:tc>
          <w:tcPr>
            <w:tcW w:w="436" w:type="dxa"/>
          </w:tcPr>
          <w:p w14:paraId="3F165C0B" w14:textId="77777777" w:rsidR="00095706" w:rsidRPr="0056708E" w:rsidRDefault="00095706" w:rsidP="00BD6A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7D5EBFC" w14:textId="77777777" w:rsidR="00095706" w:rsidRPr="0056708E" w:rsidRDefault="00095706" w:rsidP="00BD6A7E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44CB0228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nil"/>
            </w:tcBorders>
          </w:tcPr>
          <w:p w14:paraId="79408932" w14:textId="77777777" w:rsidR="00095706" w:rsidRPr="00590471" w:rsidRDefault="00095706" w:rsidP="00BD6A7E"/>
        </w:tc>
        <w:tc>
          <w:tcPr>
            <w:tcW w:w="3538" w:type="dxa"/>
            <w:vMerge/>
            <w:tcBorders>
              <w:left w:val="nil"/>
            </w:tcBorders>
          </w:tcPr>
          <w:p w14:paraId="3B1E89AE" w14:textId="5B3E1F38" w:rsidR="00095706" w:rsidRPr="00590471" w:rsidRDefault="00095706" w:rsidP="00BD6A7E"/>
        </w:tc>
      </w:tr>
      <w:tr w:rsidR="00095706" w14:paraId="450029D3" w14:textId="77777777" w:rsidTr="00BD6A7E">
        <w:trPr>
          <w:trHeight w:val="543"/>
        </w:trPr>
        <w:tc>
          <w:tcPr>
            <w:tcW w:w="436" w:type="dxa"/>
          </w:tcPr>
          <w:p w14:paraId="6ADEA125" w14:textId="77777777" w:rsidR="00095706" w:rsidRDefault="00095706" w:rsidP="00BD6A7E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9D8F7EE" w14:textId="7FBDA7FC" w:rsidR="00095706" w:rsidRPr="00376291" w:rsidRDefault="00402C5F" w:rsidP="00BD6A7E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rStyle w:val="Strong"/>
                <w:rFonts w:ascii="Calibri" w:hAnsi="Calibri" w:cs="Calibri"/>
                <w:b w:val="0"/>
                <w:bCs w:val="0"/>
                <w:noProof/>
                <w:color w:val="666666"/>
              </w:rPr>
              <w:drawing>
                <wp:inline distT="0" distB="0" distL="0" distR="0" wp14:anchorId="0951A895" wp14:editId="49616473">
                  <wp:extent cx="322465" cy="311150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87" cy="317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  <w:vAlign w:val="center"/>
          </w:tcPr>
          <w:p w14:paraId="13AC7075" w14:textId="77777777" w:rsidR="00095706" w:rsidRPr="00380FD1" w:rsidRDefault="00095706" w:rsidP="00BD6A7E">
            <w:pPr>
              <w:pStyle w:val="Information"/>
            </w:pPr>
            <w:r>
              <w:t>8</w:t>
            </w:r>
            <w:r w:rsidRPr="003D5F5C">
              <w:rPr>
                <w:vertAlign w:val="superscript"/>
              </w:rPr>
              <w:t>th</w:t>
            </w:r>
            <w:r>
              <w:t xml:space="preserve"> </w:t>
            </w:r>
            <w:proofErr w:type="spellStart"/>
            <w:r>
              <w:t>golestan</w:t>
            </w:r>
            <w:proofErr w:type="spellEnd"/>
            <w:r>
              <w:t xml:space="preserve">, </w:t>
            </w:r>
            <w:proofErr w:type="spellStart"/>
            <w:r>
              <w:t>ariashahr</w:t>
            </w:r>
            <w:proofErr w:type="spellEnd"/>
          </w:p>
          <w:p w14:paraId="5962E9E1" w14:textId="77777777" w:rsidR="00095706" w:rsidRPr="00380FD1" w:rsidRDefault="00095706" w:rsidP="00BD6A7E">
            <w:pPr>
              <w:pStyle w:val="Information"/>
            </w:pPr>
            <w:r>
              <w:t>Tehran, Iran</w:t>
            </w:r>
          </w:p>
        </w:tc>
        <w:tc>
          <w:tcPr>
            <w:tcW w:w="423" w:type="dxa"/>
            <w:vMerge/>
          </w:tcPr>
          <w:p w14:paraId="42B3517A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nil"/>
            </w:tcBorders>
          </w:tcPr>
          <w:p w14:paraId="10B06C79" w14:textId="77777777" w:rsidR="00095706" w:rsidRDefault="00095706" w:rsidP="00BD6A7E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74498F02" w14:textId="756722D6" w:rsidR="00095706" w:rsidRDefault="00095706" w:rsidP="00BD6A7E">
            <w:pPr>
              <w:pStyle w:val="Heading1"/>
            </w:pPr>
          </w:p>
        </w:tc>
      </w:tr>
      <w:tr w:rsidR="00095706" w14:paraId="6179B2E2" w14:textId="77777777" w:rsidTr="00BD6A7E">
        <w:trPr>
          <w:trHeight w:val="183"/>
        </w:trPr>
        <w:tc>
          <w:tcPr>
            <w:tcW w:w="436" w:type="dxa"/>
          </w:tcPr>
          <w:p w14:paraId="32516549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77A76EFE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D59FF6E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nil"/>
            </w:tcBorders>
          </w:tcPr>
          <w:p w14:paraId="016E094B" w14:textId="77777777" w:rsidR="00095706" w:rsidRDefault="00095706" w:rsidP="00BD6A7E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30A9143A" w14:textId="734A38B2" w:rsidR="00095706" w:rsidRDefault="00095706" w:rsidP="00BD6A7E">
            <w:pPr>
              <w:pStyle w:val="Heading1"/>
            </w:pPr>
          </w:p>
        </w:tc>
      </w:tr>
      <w:tr w:rsidR="00095706" w14:paraId="0391D33D" w14:textId="77777777" w:rsidTr="00BD6A7E">
        <w:trPr>
          <w:trHeight w:val="364"/>
        </w:trPr>
        <w:tc>
          <w:tcPr>
            <w:tcW w:w="436" w:type="dxa"/>
          </w:tcPr>
          <w:p w14:paraId="14D082B0" w14:textId="77777777" w:rsidR="00095706" w:rsidRDefault="00095706" w:rsidP="00BD6A7E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1E3253B6" w14:textId="56940D5A" w:rsidR="00095706" w:rsidRPr="00376291" w:rsidRDefault="00402C5F" w:rsidP="00BD6A7E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rFonts w:ascii="Calibri" w:hAnsi="Calibri" w:cs="Calibri"/>
                <w:noProof/>
                <w:color w:val="666666"/>
              </w:rPr>
              <w:drawing>
                <wp:inline distT="0" distB="0" distL="0" distR="0" wp14:anchorId="2E82F4CE" wp14:editId="6FED4F7B">
                  <wp:extent cx="367439" cy="380332"/>
                  <wp:effectExtent l="0" t="0" r="0" b="12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705" cy="402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  <w:vAlign w:val="center"/>
          </w:tcPr>
          <w:p w14:paraId="0BC22252" w14:textId="77777777" w:rsidR="00095706" w:rsidRPr="00380FD1" w:rsidRDefault="00095706" w:rsidP="00BD6A7E">
            <w:pPr>
              <w:pStyle w:val="Information"/>
            </w:pPr>
            <w:r>
              <w:t>+989127137640</w:t>
            </w:r>
          </w:p>
        </w:tc>
        <w:tc>
          <w:tcPr>
            <w:tcW w:w="423" w:type="dxa"/>
            <w:vMerge/>
          </w:tcPr>
          <w:p w14:paraId="31AB55EB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303" w:type="dxa"/>
            <w:vMerge/>
            <w:tcBorders>
              <w:left w:val="nil"/>
            </w:tcBorders>
          </w:tcPr>
          <w:p w14:paraId="3481D161" w14:textId="77777777" w:rsidR="00095706" w:rsidRDefault="00095706" w:rsidP="00BD6A7E">
            <w:pPr>
              <w:pStyle w:val="Heading1"/>
            </w:pPr>
          </w:p>
        </w:tc>
        <w:tc>
          <w:tcPr>
            <w:tcW w:w="3538" w:type="dxa"/>
            <w:vMerge/>
            <w:tcBorders>
              <w:left w:val="nil"/>
            </w:tcBorders>
          </w:tcPr>
          <w:p w14:paraId="150BDFB5" w14:textId="42AAFB91" w:rsidR="00095706" w:rsidRDefault="00095706" w:rsidP="00BD6A7E">
            <w:pPr>
              <w:pStyle w:val="Heading1"/>
            </w:pPr>
          </w:p>
        </w:tc>
      </w:tr>
      <w:tr w:rsidR="00095706" w14:paraId="0BD2295F" w14:textId="77777777" w:rsidTr="00BD6A7E">
        <w:trPr>
          <w:trHeight w:val="60"/>
        </w:trPr>
        <w:tc>
          <w:tcPr>
            <w:tcW w:w="436" w:type="dxa"/>
          </w:tcPr>
          <w:p w14:paraId="0C616C48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1083C493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2A18FAA5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 w:val="restart"/>
            <w:tcBorders>
              <w:left w:val="nil"/>
            </w:tcBorders>
            <w:vAlign w:val="bottom"/>
          </w:tcPr>
          <w:p w14:paraId="1DA1DEF3" w14:textId="65F2D44F" w:rsidR="00095706" w:rsidRPr="00095706" w:rsidRDefault="00095706" w:rsidP="00BD6A7E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I’m currently coding in node and Vue also debugging in all of platforms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26F959EAE5984DD39EA89E1595B40C74"/>
              </w:placeholder>
              <w:temporary/>
              <w:showingPlcHdr/>
              <w15:appearance w15:val="hidden"/>
            </w:sdtPr>
            <w:sdtEndPr/>
            <w:sdtContent>
              <w:p w14:paraId="2275BDAF" w14:textId="2FD1C5E6" w:rsidR="00095706" w:rsidRPr="00E572D6" w:rsidRDefault="00095706" w:rsidP="00BD6A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19FAAD35" w14:textId="77777777" w:rsidR="00095706" w:rsidRPr="00740017" w:rsidRDefault="00095706" w:rsidP="00BD6A7E">
            <w:pPr>
              <w:pStyle w:val="SchoolName"/>
            </w:pPr>
            <w:r>
              <w:t>University Of science and culture</w:t>
            </w:r>
            <w:r w:rsidRPr="00740017">
              <w:t xml:space="preserve">, </w:t>
            </w:r>
            <w:r>
              <w:t>Tehran, Iran</w:t>
            </w:r>
          </w:p>
          <w:p w14:paraId="40D37A6F" w14:textId="77777777" w:rsidR="00095706" w:rsidRPr="00740017" w:rsidRDefault="00095706" w:rsidP="00BD6A7E">
            <w:pPr>
              <w:pStyle w:val="ListBullet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>BA :</w:t>
            </w:r>
            <w:proofErr w:type="gramEnd"/>
            <w:r>
              <w:rPr>
                <w:rFonts w:ascii="Calibri" w:hAnsi="Calibri" w:cs="Calibri"/>
              </w:rPr>
              <w:t xml:space="preserve"> Industrial Engineering </w:t>
            </w:r>
          </w:p>
          <w:p w14:paraId="0C0CC64D" w14:textId="77777777" w:rsidR="00095706" w:rsidRPr="00E572D6" w:rsidRDefault="00095706" w:rsidP="00BD6A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Languages</w:t>
            </w:r>
          </w:p>
          <w:p w14:paraId="04992340" w14:textId="26E45C37" w:rsidR="000E5A0D" w:rsidRDefault="000E5A0D" w:rsidP="00BD6A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English, Farsi</w:t>
            </w:r>
            <w:r w:rsidR="00095706">
              <w:rPr>
                <w:rFonts w:ascii="Calibri" w:hAnsi="Calibri" w:cs="Calibri"/>
              </w:rPr>
              <w:t>,</w:t>
            </w:r>
            <w:r>
              <w:rPr>
                <w:rFonts w:ascii="Calibri" w:hAnsi="Calibri" w:cs="Calibri"/>
              </w:rPr>
              <w:t xml:space="preserve"> German</w:t>
            </w:r>
          </w:p>
          <w:p w14:paraId="61202082" w14:textId="56834273" w:rsidR="00095706" w:rsidRPr="00740017" w:rsidRDefault="00095706" w:rsidP="00BD6A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very little French and Arabic</w:t>
            </w:r>
          </w:p>
          <w:p w14:paraId="5322ADA5" w14:textId="0803D0B7" w:rsidR="00095706" w:rsidRDefault="00D923E6" w:rsidP="00BD6A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Profiles:</w:t>
            </w:r>
          </w:p>
          <w:p w14:paraId="290D2F70" w14:textId="77777777" w:rsidR="00D923E6" w:rsidRDefault="000E5A0D" w:rsidP="00BD6A7E">
            <w:r>
              <w:t>np</w:t>
            </w:r>
            <w:r w:rsidR="00D923E6">
              <w:t>m</w:t>
            </w:r>
            <w:r>
              <w:t>:</w:t>
            </w:r>
            <w:r w:rsidR="004000D4">
              <w:t xml:space="preserve"> </w:t>
            </w:r>
            <w:hyperlink r:id="rId14" w:history="1">
              <w:r w:rsidR="00D923E6">
                <w:rPr>
                  <w:rStyle w:val="Hyperlink"/>
                </w:rPr>
                <w:t>https://www.npmjs.com/~babak.zarrinbal</w:t>
              </w:r>
            </w:hyperlink>
          </w:p>
          <w:p w14:paraId="5156CF1E" w14:textId="3115B6A9" w:rsidR="00D923E6" w:rsidRDefault="00D923E6" w:rsidP="00BD6A7E">
            <w:proofErr w:type="spellStart"/>
            <w:r>
              <w:t>github</w:t>
            </w:r>
            <w:proofErr w:type="spellEnd"/>
            <w:r>
              <w:t xml:space="preserve">: </w:t>
            </w:r>
            <w:hyperlink r:id="rId15" w:history="1">
              <w:r>
                <w:rPr>
                  <w:rStyle w:val="Hyperlink"/>
                </w:rPr>
                <w:t>https://github.com/babakzarrinbal</w:t>
              </w:r>
            </w:hyperlink>
          </w:p>
          <w:p w14:paraId="27FB9774" w14:textId="42D3001B" w:rsidR="004000D4" w:rsidRDefault="004000D4" w:rsidP="00BD6A7E">
            <w:proofErr w:type="spellStart"/>
            <w:r>
              <w:t>gitlab</w:t>
            </w:r>
            <w:proofErr w:type="spellEnd"/>
            <w:r>
              <w:t xml:space="preserve">: </w:t>
            </w:r>
            <w:hyperlink r:id="rId16" w:history="1">
              <w:r w:rsidR="00D923E6">
                <w:rPr>
                  <w:rStyle w:val="Hyperlink"/>
                </w:rPr>
                <w:t>https://gitlab.com/bzarrinbal</w:t>
              </w:r>
            </w:hyperlink>
          </w:p>
          <w:p w14:paraId="33B7DC0F" w14:textId="18C2E174" w:rsidR="00D923E6" w:rsidRDefault="00D923E6" w:rsidP="00BD6A7E">
            <w:proofErr w:type="spellStart"/>
            <w:r>
              <w:t>linkedIn</w:t>
            </w:r>
            <w:proofErr w:type="spellEnd"/>
            <w:r>
              <w:t xml:space="preserve">: </w:t>
            </w:r>
            <w:hyperlink r:id="rId17" w:history="1">
              <w:r>
                <w:rPr>
                  <w:rStyle w:val="Hyperlink"/>
                </w:rPr>
                <w:t>https://www.linkedin.com/in/babak-zarrinbal/</w:t>
              </w:r>
            </w:hyperlink>
          </w:p>
          <w:p w14:paraId="1B544B1C" w14:textId="0F5A2A3A" w:rsidR="004000D4" w:rsidRPr="000E5A0D" w:rsidRDefault="004000D4" w:rsidP="00BD6A7E">
            <w:pPr>
              <w:rPr>
                <w:lang w:bidi="fa-IR"/>
              </w:rPr>
            </w:pPr>
          </w:p>
        </w:tc>
      </w:tr>
      <w:tr w:rsidR="00095706" w14:paraId="1BBF303B" w14:textId="77777777" w:rsidTr="00BD6A7E">
        <w:trPr>
          <w:trHeight w:val="844"/>
        </w:trPr>
        <w:tc>
          <w:tcPr>
            <w:tcW w:w="436" w:type="dxa"/>
          </w:tcPr>
          <w:p w14:paraId="1889DDD5" w14:textId="77777777" w:rsidR="00095706" w:rsidRDefault="00095706" w:rsidP="00BD6A7E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7C0FF051" w14:textId="09FB058C" w:rsidR="00095706" w:rsidRPr="00376291" w:rsidRDefault="00402C5F" w:rsidP="00BD6A7E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rFonts w:ascii="Calibri" w:hAnsi="Calibri" w:cs="Calibri"/>
                <w:noProof/>
                <w:color w:val="666666"/>
              </w:rPr>
              <w:drawing>
                <wp:inline distT="0" distB="0" distL="0" distR="0" wp14:anchorId="334FE557" wp14:editId="6159160D">
                  <wp:extent cx="336550" cy="328901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94" cy="33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  <w:vAlign w:val="center"/>
          </w:tcPr>
          <w:p w14:paraId="0A835F9F" w14:textId="4A2AE8F4" w:rsidR="00D923E6" w:rsidRPr="00380FD1" w:rsidRDefault="00095706" w:rsidP="00BD6A7E">
            <w:pPr>
              <w:pStyle w:val="Information"/>
            </w:pPr>
            <w:r>
              <w:t>Babak.zarrinbal@gmail</w:t>
            </w:r>
            <w:r w:rsidR="000E5A0D">
              <w:t>.com</w:t>
            </w:r>
          </w:p>
        </w:tc>
        <w:tc>
          <w:tcPr>
            <w:tcW w:w="423" w:type="dxa"/>
            <w:vMerge/>
          </w:tcPr>
          <w:p w14:paraId="6CF8048A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nil"/>
            </w:tcBorders>
          </w:tcPr>
          <w:p w14:paraId="01D321AA" w14:textId="77777777" w:rsidR="00095706" w:rsidRDefault="00095706" w:rsidP="00BD6A7E">
            <w:pPr>
              <w:pStyle w:val="Heading1"/>
            </w:pPr>
          </w:p>
        </w:tc>
      </w:tr>
      <w:tr w:rsidR="00D923E6" w14:paraId="08D296AF" w14:textId="77777777" w:rsidTr="00BD6A7E">
        <w:trPr>
          <w:trHeight w:val="633"/>
        </w:trPr>
        <w:tc>
          <w:tcPr>
            <w:tcW w:w="436" w:type="dxa"/>
          </w:tcPr>
          <w:p w14:paraId="53B7B058" w14:textId="77777777" w:rsidR="00D923E6" w:rsidRDefault="00D923E6" w:rsidP="00BD6A7E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48F501C0" w14:textId="14507EE3" w:rsidR="00D923E6" w:rsidRDefault="00D923E6" w:rsidP="00BD6A7E">
            <w:pPr>
              <w:pStyle w:val="Information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08B93" wp14:editId="4E9780AF">
                  <wp:extent cx="368300" cy="36375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667" cy="37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8" w:type="dxa"/>
            <w:vAlign w:val="center"/>
          </w:tcPr>
          <w:p w14:paraId="7A50FE29" w14:textId="7180349B" w:rsidR="00D923E6" w:rsidRDefault="00D923E6" w:rsidP="00BD6A7E">
            <w:pPr>
              <w:pStyle w:val="Information"/>
            </w:pPr>
            <w:proofErr w:type="gramStart"/>
            <w:r w:rsidRPr="00D923E6">
              <w:t>babak.zarrinbal</w:t>
            </w:r>
            <w:proofErr w:type="gramEnd"/>
            <w:r w:rsidRPr="00D923E6">
              <w:t>_1</w:t>
            </w:r>
          </w:p>
        </w:tc>
        <w:tc>
          <w:tcPr>
            <w:tcW w:w="423" w:type="dxa"/>
            <w:vMerge/>
          </w:tcPr>
          <w:p w14:paraId="10335BD1" w14:textId="77777777" w:rsidR="00D923E6" w:rsidRDefault="00D923E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nil"/>
            </w:tcBorders>
          </w:tcPr>
          <w:p w14:paraId="1D560A37" w14:textId="77777777" w:rsidR="00D923E6" w:rsidRDefault="00D923E6" w:rsidP="00BD6A7E">
            <w:pPr>
              <w:pStyle w:val="Heading1"/>
            </w:pPr>
          </w:p>
        </w:tc>
      </w:tr>
      <w:tr w:rsidR="00095706" w14:paraId="759B3550" w14:textId="77777777" w:rsidTr="00BD6A7E">
        <w:trPr>
          <w:trHeight w:val="174"/>
        </w:trPr>
        <w:tc>
          <w:tcPr>
            <w:tcW w:w="436" w:type="dxa"/>
          </w:tcPr>
          <w:p w14:paraId="10AA0721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226" w:type="dxa"/>
            <w:gridSpan w:val="2"/>
            <w:vAlign w:val="center"/>
          </w:tcPr>
          <w:p w14:paraId="65E0303D" w14:textId="77777777" w:rsidR="00095706" w:rsidRPr="00376291" w:rsidRDefault="00095706" w:rsidP="00BD6A7E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4A7774A" w14:textId="77777777" w:rsidR="00095706" w:rsidRDefault="00095706" w:rsidP="00BD6A7E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nil"/>
            </w:tcBorders>
          </w:tcPr>
          <w:p w14:paraId="079837A4" w14:textId="77777777" w:rsidR="00095706" w:rsidRDefault="00095706" w:rsidP="00BD6A7E">
            <w:pPr>
              <w:pStyle w:val="Heading1"/>
            </w:pPr>
          </w:p>
        </w:tc>
      </w:tr>
      <w:tr w:rsidR="00095706" w14:paraId="0B26415C" w14:textId="77777777" w:rsidTr="00BD6A7E">
        <w:trPr>
          <w:trHeight w:val="633"/>
        </w:trPr>
        <w:tc>
          <w:tcPr>
            <w:tcW w:w="436" w:type="dxa"/>
          </w:tcPr>
          <w:p w14:paraId="5E593ABE" w14:textId="77777777" w:rsidR="00095706" w:rsidRDefault="00095706" w:rsidP="00BD6A7E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68" w:type="dxa"/>
            <w:tcMar>
              <w:left w:w="0" w:type="dxa"/>
              <w:right w:w="0" w:type="dxa"/>
            </w:tcMar>
            <w:vAlign w:val="center"/>
          </w:tcPr>
          <w:p w14:paraId="202F6E75" w14:textId="77777777" w:rsidR="00095706" w:rsidRPr="00376291" w:rsidRDefault="00095706" w:rsidP="00BD6A7E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58" w:type="dxa"/>
            <w:vAlign w:val="center"/>
          </w:tcPr>
          <w:p w14:paraId="56AD3367" w14:textId="42B65734" w:rsidR="00095706" w:rsidRPr="00380FD1" w:rsidRDefault="00095706" w:rsidP="00BD6A7E">
            <w:pPr>
              <w:pStyle w:val="Information"/>
            </w:pPr>
          </w:p>
        </w:tc>
        <w:tc>
          <w:tcPr>
            <w:tcW w:w="423" w:type="dxa"/>
            <w:vMerge/>
          </w:tcPr>
          <w:p w14:paraId="4D99D966" w14:textId="77777777" w:rsidR="00095706" w:rsidRDefault="00095706" w:rsidP="00BD6A7E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841" w:type="dxa"/>
            <w:gridSpan w:val="2"/>
            <w:vMerge/>
            <w:tcBorders>
              <w:left w:val="nil"/>
            </w:tcBorders>
          </w:tcPr>
          <w:p w14:paraId="2235F5DF" w14:textId="77777777" w:rsidR="00095706" w:rsidRDefault="00095706" w:rsidP="00BD6A7E">
            <w:pPr>
              <w:pStyle w:val="Heading1"/>
            </w:pPr>
          </w:p>
        </w:tc>
      </w:tr>
      <w:tr w:rsidR="00095706" w14:paraId="274B0984" w14:textId="77777777" w:rsidTr="00BD6A7E">
        <w:trPr>
          <w:trHeight w:val="2448"/>
        </w:trPr>
        <w:tc>
          <w:tcPr>
            <w:tcW w:w="436" w:type="dxa"/>
          </w:tcPr>
          <w:p w14:paraId="55A615A0" w14:textId="77777777" w:rsidR="00095706" w:rsidRPr="0056708E" w:rsidRDefault="00095706" w:rsidP="00BD6A7E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226" w:type="dxa"/>
            <w:gridSpan w:val="2"/>
          </w:tcPr>
          <w:p w14:paraId="5F988599" w14:textId="77777777" w:rsidR="00095706" w:rsidRPr="0056708E" w:rsidRDefault="00095706" w:rsidP="00BD6A7E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794A1CB0" w14:textId="77777777" w:rsidR="00095706" w:rsidRDefault="00095706" w:rsidP="00BD6A7E"/>
        </w:tc>
        <w:tc>
          <w:tcPr>
            <w:tcW w:w="6841" w:type="dxa"/>
            <w:gridSpan w:val="2"/>
            <w:vMerge/>
          </w:tcPr>
          <w:p w14:paraId="2B3B9189" w14:textId="77777777" w:rsidR="00095706" w:rsidRDefault="00095706" w:rsidP="00BD6A7E"/>
        </w:tc>
      </w:tr>
    </w:tbl>
    <w:p w14:paraId="4E3B7B66" w14:textId="77777777" w:rsidR="00681C9B" w:rsidRPr="00CE1E3D" w:rsidRDefault="00681C9B" w:rsidP="00BD6A7E">
      <w:pPr>
        <w:pStyle w:val="BodyText"/>
      </w:pPr>
    </w:p>
    <w:sectPr w:rsidR="00681C9B" w:rsidRPr="00CE1E3D" w:rsidSect="00BD6A7E">
      <w:headerReference w:type="default" r:id="rId20"/>
      <w:type w:val="continuous"/>
      <w:pgSz w:w="12240" w:h="15840" w:code="1"/>
      <w:pgMar w:top="2302" w:right="1140" w:bottom="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29A5F9" w14:textId="77777777" w:rsidR="00865D3D" w:rsidRDefault="00865D3D" w:rsidP="00590471">
      <w:r>
        <w:separator/>
      </w:r>
    </w:p>
  </w:endnote>
  <w:endnote w:type="continuationSeparator" w:id="0">
    <w:p w14:paraId="290689DC" w14:textId="77777777" w:rsidR="00865D3D" w:rsidRDefault="00865D3D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1210EC" w14:textId="77777777" w:rsidR="00865D3D" w:rsidRDefault="00865D3D" w:rsidP="00590471">
      <w:r>
        <w:separator/>
      </w:r>
    </w:p>
  </w:footnote>
  <w:footnote w:type="continuationSeparator" w:id="0">
    <w:p w14:paraId="59F544EC" w14:textId="77777777" w:rsidR="00865D3D" w:rsidRDefault="00865D3D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12E153" w14:textId="6BCDD680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E8D93D6" wp14:editId="40F756E8">
              <wp:simplePos x="0" y="0"/>
              <wp:positionH relativeFrom="column">
                <wp:posOffset>-1537202</wp:posOffset>
              </wp:positionH>
              <wp:positionV relativeFrom="paragraph">
                <wp:posOffset>-1137684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2D8B56" id="Group 26" o:spid="_x0000_s1026" style="position:absolute;margin-left:-121.05pt;margin-top:-89.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E806B6E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F5C"/>
    <w:rsid w:val="00060042"/>
    <w:rsid w:val="000625EA"/>
    <w:rsid w:val="0008685D"/>
    <w:rsid w:val="00090860"/>
    <w:rsid w:val="00095706"/>
    <w:rsid w:val="000E5A0D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23547"/>
    <w:rsid w:val="003326CB"/>
    <w:rsid w:val="00353B60"/>
    <w:rsid w:val="00367C90"/>
    <w:rsid w:val="00376291"/>
    <w:rsid w:val="00380FD1"/>
    <w:rsid w:val="00383D02"/>
    <w:rsid w:val="00385DE7"/>
    <w:rsid w:val="003D1B71"/>
    <w:rsid w:val="003D5F5C"/>
    <w:rsid w:val="004000D4"/>
    <w:rsid w:val="00402C5F"/>
    <w:rsid w:val="00424B62"/>
    <w:rsid w:val="004E158A"/>
    <w:rsid w:val="004E3909"/>
    <w:rsid w:val="00544E6C"/>
    <w:rsid w:val="00565C77"/>
    <w:rsid w:val="0056708E"/>
    <w:rsid w:val="005801E5"/>
    <w:rsid w:val="00590471"/>
    <w:rsid w:val="005A10BA"/>
    <w:rsid w:val="005D01FA"/>
    <w:rsid w:val="00653E17"/>
    <w:rsid w:val="00681C9B"/>
    <w:rsid w:val="006A08E8"/>
    <w:rsid w:val="006C7B6B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47978"/>
    <w:rsid w:val="008566AA"/>
    <w:rsid w:val="00865D3D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BD6A7E"/>
    <w:rsid w:val="00C07240"/>
    <w:rsid w:val="00C14078"/>
    <w:rsid w:val="00CE1E3D"/>
    <w:rsid w:val="00D053FA"/>
    <w:rsid w:val="00D923E6"/>
    <w:rsid w:val="00DC3F0A"/>
    <w:rsid w:val="00E26AED"/>
    <w:rsid w:val="00E73AB8"/>
    <w:rsid w:val="00E90A60"/>
    <w:rsid w:val="00E93C0C"/>
    <w:rsid w:val="00EB58D9"/>
    <w:rsid w:val="00ED47F7"/>
    <w:rsid w:val="00EE3CE9"/>
    <w:rsid w:val="00EE7E09"/>
    <w:rsid w:val="00F0223C"/>
    <w:rsid w:val="00F3235D"/>
    <w:rsid w:val="00F32393"/>
    <w:rsid w:val="00F878BD"/>
    <w:rsid w:val="00FC0081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3184C2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0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0D4"/>
    <w:rPr>
      <w:rFonts w:asciiTheme="majorHAnsi" w:eastAsiaTheme="majorEastAsia" w:hAnsiTheme="majorHAnsi" w:cstheme="majorBidi"/>
      <w:color w:val="162A3C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923E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rsid w:val="00D92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95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linkedin.com/in/babak-zarrinbal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lab.com/bzarrinbal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ithub.com/babakzarrinbal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npmjs.com/~babak.zarrinbal" TargetMode="Externa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bak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6F959EAE5984DD39EA89E1595B40C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A2B33-B2A9-45DD-AFBF-2A45EE61449F}"/>
      </w:docPartPr>
      <w:docPartBody>
        <w:p w:rsidR="00582D17" w:rsidRDefault="006437D5" w:rsidP="006437D5">
          <w:pPr>
            <w:pStyle w:val="26F959EAE5984DD39EA89E1595B40C74"/>
          </w:pPr>
          <w:r w:rsidRPr="00AC6C7E">
            <w:t>Education</w:t>
          </w:r>
        </w:p>
      </w:docPartBody>
    </w:docPart>
    <w:docPart>
      <w:docPartPr>
        <w:name w:val="002D97FAA8D74F8EAD30D7CC340B22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44FB7-4D90-4D78-AA07-31D11D805547}"/>
      </w:docPartPr>
      <w:docPartBody>
        <w:p w:rsidR="00582D17" w:rsidRDefault="006437D5" w:rsidP="006437D5">
          <w:pPr>
            <w:pStyle w:val="002D97FAA8D74F8EAD30D7CC340B2271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7D5"/>
    <w:rsid w:val="002665DD"/>
    <w:rsid w:val="00582D17"/>
    <w:rsid w:val="006437D5"/>
    <w:rsid w:val="00705B5F"/>
    <w:rsid w:val="0099665B"/>
    <w:rsid w:val="00E206D9"/>
    <w:rsid w:val="00FC3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9A43E3520CA4111B0EF624B8970986C">
    <w:name w:val="09A43E3520CA4111B0EF624B8970986C"/>
  </w:style>
  <w:style w:type="paragraph" w:customStyle="1" w:styleId="82381D79BD8F43848B75C742318DB130">
    <w:name w:val="82381D79BD8F43848B75C742318DB130"/>
  </w:style>
  <w:style w:type="paragraph" w:customStyle="1" w:styleId="311143AED1FD488381845AA1BDCB7266">
    <w:name w:val="311143AED1FD488381845AA1BDCB7266"/>
  </w:style>
  <w:style w:type="paragraph" w:customStyle="1" w:styleId="3E2DD240EF5E41CAB28A5636C05E815C">
    <w:name w:val="3E2DD240EF5E41CAB28A5636C05E815C"/>
  </w:style>
  <w:style w:type="paragraph" w:customStyle="1" w:styleId="3D714B21121D4D7A9D1592884010B923">
    <w:name w:val="3D714B21121D4D7A9D1592884010B923"/>
  </w:style>
  <w:style w:type="paragraph" w:customStyle="1" w:styleId="6D17CDA5873D45B3BE0235426F8FC625">
    <w:name w:val="6D17CDA5873D45B3BE0235426F8FC625"/>
  </w:style>
  <w:style w:type="paragraph" w:customStyle="1" w:styleId="A4AA43ABAC0347F99D48D0D3B187010A">
    <w:name w:val="A4AA43ABAC0347F99D48D0D3B187010A"/>
  </w:style>
  <w:style w:type="paragraph" w:customStyle="1" w:styleId="FF99692FB41349B4A58C63D6FB0D5AC0">
    <w:name w:val="FF99692FB41349B4A58C63D6FB0D5AC0"/>
  </w:style>
  <w:style w:type="paragraph" w:customStyle="1" w:styleId="CA3BD1C360BF464CAE06B3337769FCCE">
    <w:name w:val="CA3BD1C360BF464CAE06B3337769FCCE"/>
  </w:style>
  <w:style w:type="paragraph" w:customStyle="1" w:styleId="9A6E8AAA3A6841C99A606946E1A8EB1E">
    <w:name w:val="9A6E8AAA3A6841C99A606946E1A8EB1E"/>
  </w:style>
  <w:style w:type="paragraph" w:customStyle="1" w:styleId="342967F120464B2AA9DB359EC2470F71">
    <w:name w:val="342967F120464B2AA9DB359EC2470F71"/>
  </w:style>
  <w:style w:type="paragraph" w:customStyle="1" w:styleId="08C264270C1D4B9F91B33532C03F18DE">
    <w:name w:val="08C264270C1D4B9F91B33532C03F18DE"/>
  </w:style>
  <w:style w:type="paragraph" w:customStyle="1" w:styleId="843180664CD14CF39BF889B049AB2BEE">
    <w:name w:val="843180664CD14CF39BF889B049AB2BEE"/>
  </w:style>
  <w:style w:type="paragraph" w:customStyle="1" w:styleId="93C297AFB6F14D9CA6034A8023C5EA4D">
    <w:name w:val="93C297AFB6F14D9CA6034A8023C5EA4D"/>
  </w:style>
  <w:style w:type="paragraph" w:customStyle="1" w:styleId="9F63CDF651CB4ECD9731BE3B6450794A">
    <w:name w:val="9F63CDF651CB4ECD9731BE3B6450794A"/>
  </w:style>
  <w:style w:type="paragraph" w:customStyle="1" w:styleId="6BD27CF7356449E0AB03E62E73B65B88">
    <w:name w:val="6BD27CF7356449E0AB03E62E73B65B88"/>
  </w:style>
  <w:style w:type="paragraph" w:customStyle="1" w:styleId="47AA53F1228546BEB2924598AE685A3B">
    <w:name w:val="47AA53F1228546BEB2924598AE685A3B"/>
  </w:style>
  <w:style w:type="paragraph" w:customStyle="1" w:styleId="E21C886AB0C24EE3BB7E46BE3A53FB83">
    <w:name w:val="E21C886AB0C24EE3BB7E46BE3A53FB83"/>
  </w:style>
  <w:style w:type="paragraph" w:customStyle="1" w:styleId="47BC5296F25E44829E1B05C9D4C14EF7">
    <w:name w:val="47BC5296F25E44829E1B05C9D4C14EF7"/>
  </w:style>
  <w:style w:type="paragraph" w:customStyle="1" w:styleId="B620FD4195BC4FBA9E0501E39F6EEE2F">
    <w:name w:val="B620FD4195BC4FBA9E0501E39F6EEE2F"/>
  </w:style>
  <w:style w:type="paragraph" w:customStyle="1" w:styleId="F572D60801E54EBF877BDF5AA541AA52">
    <w:name w:val="F572D60801E54EBF877BDF5AA541AA52"/>
  </w:style>
  <w:style w:type="paragraph" w:customStyle="1" w:styleId="3AB7FAAF68234A37AF21C0E1657DCDB1">
    <w:name w:val="3AB7FAAF68234A37AF21C0E1657DCDB1"/>
  </w:style>
  <w:style w:type="paragraph" w:customStyle="1" w:styleId="08E7080F2023475D8BBFE82287B6BB7C">
    <w:name w:val="08E7080F2023475D8BBFE82287B6BB7C"/>
  </w:style>
  <w:style w:type="paragraph" w:customStyle="1" w:styleId="218145A37A9A4D36A24EFEFA4E2E674A">
    <w:name w:val="218145A37A9A4D36A24EFEFA4E2E674A"/>
  </w:style>
  <w:style w:type="paragraph" w:customStyle="1" w:styleId="060BE5D05F8C4E2C84247F2420A82D73">
    <w:name w:val="060BE5D05F8C4E2C84247F2420A82D73"/>
  </w:style>
  <w:style w:type="paragraph" w:customStyle="1" w:styleId="1D30F68E8862499695E95F6E7ED6CDFD">
    <w:name w:val="1D30F68E8862499695E95F6E7ED6CDFD"/>
  </w:style>
  <w:style w:type="paragraph" w:customStyle="1" w:styleId="4F797CA7092B408987B0C4B48395D0F0">
    <w:name w:val="4F797CA7092B408987B0C4B48395D0F0"/>
  </w:style>
  <w:style w:type="paragraph" w:customStyle="1" w:styleId="2A6362F41B294440BCE09316B3E88035">
    <w:name w:val="2A6362F41B294440BCE09316B3E88035"/>
  </w:style>
  <w:style w:type="paragraph" w:customStyle="1" w:styleId="85C224C5AD52413FADACED7930C93D41">
    <w:name w:val="85C224C5AD52413FADACED7930C93D41"/>
  </w:style>
  <w:style w:type="paragraph" w:customStyle="1" w:styleId="846D939F667F429B8C9C1741A7B2CCA7">
    <w:name w:val="846D939F667F429B8C9C1741A7B2CCA7"/>
  </w:style>
  <w:style w:type="paragraph" w:customStyle="1" w:styleId="8C878888FDA74FF596464CE7F88384F4">
    <w:name w:val="8C878888FDA74FF596464CE7F88384F4"/>
  </w:style>
  <w:style w:type="paragraph" w:customStyle="1" w:styleId="93BEEC7E08CE4A47A196D5149A329EE4">
    <w:name w:val="93BEEC7E08CE4A47A196D5149A329EE4"/>
  </w:style>
  <w:style w:type="paragraph" w:customStyle="1" w:styleId="D12932814B3C4D599E9D5E5C507F8F5B">
    <w:name w:val="D12932814B3C4D599E9D5E5C507F8F5B"/>
  </w:style>
  <w:style w:type="character" w:styleId="PlaceholderText">
    <w:name w:val="Placeholder Text"/>
    <w:basedOn w:val="DefaultParagraphFont"/>
    <w:uiPriority w:val="99"/>
    <w:semiHidden/>
    <w:rsid w:val="006437D5"/>
    <w:rPr>
      <w:color w:val="808080"/>
    </w:rPr>
  </w:style>
  <w:style w:type="paragraph" w:customStyle="1" w:styleId="2A9F3512BA6B4415B4F594347F917373">
    <w:name w:val="2A9F3512BA6B4415B4F594347F917373"/>
  </w:style>
  <w:style w:type="paragraph" w:customStyle="1" w:styleId="88FDCB8E1B96439DA7FBB2D406C1F093">
    <w:name w:val="88FDCB8E1B96439DA7FBB2D406C1F093"/>
    <w:rsid w:val="006437D5"/>
  </w:style>
  <w:style w:type="paragraph" w:customStyle="1" w:styleId="73AB4163206D4AE8926AC62716D4D0FE">
    <w:name w:val="73AB4163206D4AE8926AC62716D4D0FE"/>
    <w:rsid w:val="006437D5"/>
  </w:style>
  <w:style w:type="paragraph" w:customStyle="1" w:styleId="50CEE16FE584462DA84836884C684710">
    <w:name w:val="50CEE16FE584462DA84836884C684710"/>
    <w:rsid w:val="006437D5"/>
  </w:style>
  <w:style w:type="paragraph" w:customStyle="1" w:styleId="4C538927C2F346FB9F00015B51D2F46F">
    <w:name w:val="4C538927C2F346FB9F00015B51D2F46F"/>
    <w:rsid w:val="006437D5"/>
  </w:style>
  <w:style w:type="paragraph" w:customStyle="1" w:styleId="A1F6777E55374442BEB55FA7B9146B99">
    <w:name w:val="A1F6777E55374442BEB55FA7B9146B99"/>
    <w:rsid w:val="006437D5"/>
  </w:style>
  <w:style w:type="paragraph" w:customStyle="1" w:styleId="7259DB689E1946F293981878463CBC27">
    <w:name w:val="7259DB689E1946F293981878463CBC27"/>
    <w:rsid w:val="006437D5"/>
  </w:style>
  <w:style w:type="paragraph" w:customStyle="1" w:styleId="1962F0A10C3E4DC09D7A944AF8624A26">
    <w:name w:val="1962F0A10C3E4DC09D7A944AF8624A26"/>
    <w:rsid w:val="006437D5"/>
  </w:style>
  <w:style w:type="paragraph" w:customStyle="1" w:styleId="4BEE1664F6F54930A888402CCDCEFBA8">
    <w:name w:val="4BEE1664F6F54930A888402CCDCEFBA8"/>
    <w:rsid w:val="006437D5"/>
  </w:style>
  <w:style w:type="paragraph" w:customStyle="1" w:styleId="D8FB1C5681E744C1BA699F1C1A8E87C2">
    <w:name w:val="D8FB1C5681E744C1BA699F1C1A8E87C2"/>
    <w:rsid w:val="006437D5"/>
  </w:style>
  <w:style w:type="paragraph" w:customStyle="1" w:styleId="4311E33E456A46429B31D4B7C251E510">
    <w:name w:val="4311E33E456A46429B31D4B7C251E510"/>
    <w:rsid w:val="006437D5"/>
  </w:style>
  <w:style w:type="paragraph" w:customStyle="1" w:styleId="445940ABD103400BB0756921A62B0080">
    <w:name w:val="445940ABD103400BB0756921A62B0080"/>
    <w:rsid w:val="006437D5"/>
  </w:style>
  <w:style w:type="paragraph" w:customStyle="1" w:styleId="964E6498BAEF4D6FAB15BF590EF0A5C6">
    <w:name w:val="964E6498BAEF4D6FAB15BF590EF0A5C6"/>
    <w:rsid w:val="006437D5"/>
  </w:style>
  <w:style w:type="paragraph" w:customStyle="1" w:styleId="26F959EAE5984DD39EA89E1595B40C74">
    <w:name w:val="26F959EAE5984DD39EA89E1595B40C74"/>
    <w:rsid w:val="006437D5"/>
  </w:style>
  <w:style w:type="paragraph" w:customStyle="1" w:styleId="EF1A66DB06944700B544BD208046D579">
    <w:name w:val="EF1A66DB06944700B544BD208046D579"/>
    <w:rsid w:val="006437D5"/>
  </w:style>
  <w:style w:type="paragraph" w:customStyle="1" w:styleId="89EA7710249D4C7F96F94AB74B9CBE55">
    <w:name w:val="89EA7710249D4C7F96F94AB74B9CBE55"/>
    <w:rsid w:val="006437D5"/>
  </w:style>
  <w:style w:type="paragraph" w:customStyle="1" w:styleId="2B4FF24E20DD47069484E243E5E4A89C">
    <w:name w:val="2B4FF24E20DD47069484E243E5E4A89C"/>
    <w:rsid w:val="006437D5"/>
  </w:style>
  <w:style w:type="paragraph" w:customStyle="1" w:styleId="95771F3988E64795B98AE86DB4E5E311">
    <w:name w:val="95771F3988E64795B98AE86DB4E5E311"/>
    <w:rsid w:val="006437D5"/>
  </w:style>
  <w:style w:type="paragraph" w:customStyle="1" w:styleId="1508933A06BC4C8EB90704CDAEAE77F7">
    <w:name w:val="1508933A06BC4C8EB90704CDAEAE77F7"/>
    <w:rsid w:val="006437D5"/>
  </w:style>
  <w:style w:type="paragraph" w:customStyle="1" w:styleId="002D97FAA8D74F8EAD30D7CC340B2271">
    <w:name w:val="002D97FAA8D74F8EAD30D7CC340B2271"/>
    <w:rsid w:val="006437D5"/>
  </w:style>
  <w:style w:type="paragraph" w:customStyle="1" w:styleId="BBD46E86B28947EB80940785B06AA299">
    <w:name w:val="BBD46E86B28947EB80940785B06AA299"/>
    <w:rsid w:val="002665DD"/>
  </w:style>
  <w:style w:type="paragraph" w:customStyle="1" w:styleId="42C366A902FE41CAA99F0350FD62C93D">
    <w:name w:val="42C366A902FE41CAA99F0350FD62C93D"/>
    <w:rsid w:val="002665DD"/>
  </w:style>
  <w:style w:type="paragraph" w:customStyle="1" w:styleId="97DE81B8C6964D63B6AFB92FCE94F120">
    <w:name w:val="97DE81B8C6964D63B6AFB92FCE94F120"/>
    <w:rsid w:val="002665DD"/>
  </w:style>
  <w:style w:type="paragraph" w:customStyle="1" w:styleId="2A72251D814A4898969340C3CCE47C44">
    <w:name w:val="2A72251D814A4898969340C3CCE47C44"/>
    <w:rsid w:val="002665DD"/>
  </w:style>
  <w:style w:type="paragraph" w:customStyle="1" w:styleId="C487D21F42D145E8B425B83D14937248">
    <w:name w:val="C487D21F42D145E8B425B83D14937248"/>
    <w:rsid w:val="002665D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363C17B-B1EB-4190-8714-BC6C365F347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2019-05-28T15:32:00Z</dcterms:created>
  <dcterms:modified xsi:type="dcterms:W3CDTF">2020-07-07T08:33:00Z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